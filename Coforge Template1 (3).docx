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body>
    <w:tbl>
      <w:tblPr>
        <w:tblW w:w="10554" w:type="dxa"/>
        <w:tblInd w:w="-594" w:type="dxa"/>
        <w:tblLayout w:type="fixed"/>
        <w:tblLook w:val="0600" w:firstRow="0" w:lastRow="0" w:firstColumn="0" w:lastColumn="0" w:noHBand="1" w:noVBand="1"/>
      </w:tblPr>
      <w:tblGrid>
        <w:gridCol w:w="5126"/>
        <w:gridCol w:w="5428"/>
      </w:tblGrid>
      <w:tr xmlns:wp14="http://schemas.microsoft.com/office/word/2010/wordml" w:rsidR="00E342DA" w:rsidTr="11AC1BD0" w14:paraId="13F526F5" wp14:textId="77777777">
        <w:trPr>
          <w:trHeight w:val="3756"/>
        </w:trPr>
        <w:tc>
          <w:tcPr>
            <w:tcW w:w="5126" w:type="dxa"/>
            <w:tcMar/>
          </w:tcPr>
          <w:sdt>
            <w:sdtPr>
              <w:id w:val="-1723053496"/>
              <w:placeholder>
                <w:docPart w:val="EED3E76A24A9416693F3B02824E7EAFD"/>
              </w:placeholder>
              <w15:appearance w15:val="hidden"/>
              <w:rPr>
                <w:rFonts w:ascii="Century Gothic" w:hAnsi="Century Gothic" w:eastAsia="" w:cs="Times New Roman (Body CS)" w:asciiTheme="minorAscii" w:hAnsiTheme="minorAscii" w:eastAsiaTheme="minorEastAsia"/>
                <w:caps w:val="0"/>
                <w:smallCaps w:val="0"/>
                <w:noProof w:val="0"/>
                <w:color w:val="auto"/>
                <w:kern w:val="0"/>
                <w:sz w:val="20"/>
                <w:szCs w:val="20"/>
              </w:rPr>
            </w:sdtPr>
            <w:sdtEndPr>
              <w:rPr>
                <w:rFonts w:ascii="Century Gothic" w:hAnsi="Century Gothic" w:eastAsia="" w:cs="Times New Roman (Body CS)" w:asciiTheme="minorAscii" w:hAnsiTheme="minorAscii" w:eastAsiaTheme="minorEastAsia"/>
                <w:caps w:val="0"/>
                <w:smallCaps w:val="0"/>
                <w:noProof w:val="0"/>
                <w:color w:val="auto"/>
                <w:sz w:val="20"/>
                <w:szCs w:val="20"/>
              </w:rPr>
            </w:sdtEndPr>
            <w:sdtContent>
              <w:p w:rsidR="00556C84" w:rsidP="5C0F40EF" w:rsidRDefault="0069300D" w14:paraId="0396122B" wp14:textId="77777777">
                <w:pPr>
                  <w:pStyle w:val="Title"/>
                  <w:spacing w:after="0" w:line="240" w:lineRule="auto"/>
                  <w:rPr>
                    <w:rFonts w:asciiTheme="minorHAnsi" w:hAnsiTheme="minorHAnsi"/>
                    <w:b/>
                    <w:bCs/>
                    <w:color w:val="082340"/>
                    <w:sz w:val="36"/>
                    <w:szCs w:val="36"/>
                  </w:rPr>
                </w:pPr>
                <w:r w:rsidRPr="5C0F40EF">
                  <w:rPr>
                    <w:rFonts w:asciiTheme="minorHAnsi" w:hAnsiTheme="minorHAnsi"/>
                    <w:color w:val="082340"/>
                    <w:sz w:val="36"/>
                    <w:szCs w:val="36"/>
                  </w:rPr>
                  <w:t>Name:</w:t>
                </w:r>
                <w:r w:rsidRPr="5C0F40EF">
                  <w:rPr>
                    <w:rFonts w:asciiTheme="minorHAnsi" w:hAnsiTheme="minorHAnsi"/>
                    <w:b/>
                    <w:bCs/>
                    <w:color w:val="082340"/>
                    <w:sz w:val="36"/>
                    <w:szCs w:val="36"/>
                  </w:rPr>
                  <w:t xml:space="preserve"> </w:t>
                </w:r>
                <w:r w:rsidRPr="5C0F40EF" w:rsidR="6BBA4FF0">
                  <w:rPr>
                    <w:rFonts w:asciiTheme="minorHAnsi" w:hAnsiTheme="minorHAnsi"/>
                    <w:b/>
                    <w:bCs/>
                    <w:color w:val="082340"/>
                    <w:sz w:val="36"/>
                    <w:szCs w:val="36"/>
                  </w:rPr>
                  <w:t>Anirudh Joshi</w:t>
                </w:r>
              </w:p>
              <w:p w:rsidRPr="00E740F0" w:rsidR="0069300D" w:rsidP="11AC1BD0" w:rsidRDefault="0069300D" w14:paraId="5C636BD8" w14:noSpellErr="1" wp14:textId="4D6DCDF3">
                <w:pPr>
                  <w:pStyle w:val="Title"/>
                  <w:spacing w:after="0" w:line="240" w:lineRule="auto"/>
                  <w:rPr>
                    <w:rFonts w:ascii="Century Gothic" w:hAnsi="Century Gothic" w:eastAsia="" w:cs="Times New Roman (Body CS)" w:asciiTheme="minorAscii" w:hAnsiTheme="minorAscii" w:eastAsiaTheme="minorEastAsia"/>
                    <w:caps w:val="0"/>
                    <w:smallCaps w:val="0"/>
                    <w:noProof w:val="0"/>
                    <w:color w:val="auto"/>
                    <w:kern w:val="0"/>
                    <w:sz w:val="24"/>
                    <w:szCs w:val="24"/>
                  </w:rPr>
                </w:pPr>
                <w:r w:rsidRPr="11AC1BD0" w:rsidR="2BFD7B88">
                  <w:rPr>
                    <w:rFonts w:ascii="Century Gothic" w:hAnsi="Century Gothic" w:eastAsia="" w:cs="Times New Roman (Body CS)" w:asciiTheme="minorAscii" w:hAnsiTheme="minorAscii" w:eastAsiaTheme="minorEastAsia"/>
                    <w:caps w:val="0"/>
                    <w:smallCaps w:val="0"/>
                    <w:noProof w:val="0"/>
                    <w:color w:val="auto"/>
                    <w:kern w:val="0"/>
                    <w:sz w:val="24"/>
                    <w:szCs w:val="24"/>
                  </w:rPr>
                  <w:t>Designation:</w:t>
                </w:r>
                <w:r w:rsidRPr="11AC1BD0" w:rsidR="6AAF3910">
                  <w:rPr>
                    <w:rFonts w:ascii="Century Gothic" w:hAnsi="Century Gothic" w:eastAsia="" w:cs="Times New Roman (Body CS)" w:asciiTheme="minorAscii" w:hAnsiTheme="minorAscii" w:eastAsiaTheme="minorEastAsia"/>
                    <w:caps w:val="0"/>
                    <w:smallCaps w:val="0"/>
                    <w:noProof w:val="0"/>
                    <w:color w:val="auto"/>
                    <w:kern w:val="0"/>
                    <w:sz w:val="24"/>
                    <w:szCs w:val="24"/>
                  </w:rPr>
                  <w:t xml:space="preserve"> </w:t>
                </w:r>
                <w:r w:rsidRPr="11AC1BD0" w:rsidR="4FFA3381">
                  <w:rPr>
                    <w:rFonts w:ascii="Century Gothic" w:hAnsi="Century Gothic" w:eastAsia="" w:cs="Times New Roman (Body CS)" w:asciiTheme="minorAscii" w:hAnsiTheme="minorAscii" w:eastAsiaTheme="minorEastAsia"/>
                    <w:caps w:val="0"/>
                    <w:smallCaps w:val="0"/>
                    <w:noProof w:val="0"/>
                    <w:color w:val="auto"/>
                    <w:kern w:val="0"/>
                    <w:sz w:val="24"/>
                    <w:szCs w:val="24"/>
                  </w:rPr>
                  <w:t>G</w:t>
                </w:r>
                <w:r w:rsidRPr="11AC1BD0" w:rsidR="3A0036A2">
                  <w:rPr>
                    <w:rFonts w:ascii="Century Gothic" w:hAnsi="Century Gothic" w:eastAsia="" w:cs="Times New Roman (Body CS)" w:asciiTheme="minorAscii" w:hAnsiTheme="minorAscii" w:eastAsiaTheme="minorEastAsia"/>
                    <w:caps w:val="0"/>
                    <w:smallCaps w:val="0"/>
                    <w:noProof w:val="0"/>
                    <w:color w:val="auto"/>
                    <w:kern w:val="0"/>
                    <w:sz w:val="24"/>
                    <w:szCs w:val="24"/>
                  </w:rPr>
                  <w:t xml:space="preserve">raduate </w:t>
                </w:r>
                <w:r w:rsidRPr="11AC1BD0" w:rsidR="4FFA3381">
                  <w:rPr>
                    <w:rFonts w:ascii="Century Gothic" w:hAnsi="Century Gothic" w:eastAsia="" w:cs="Times New Roman (Body CS)" w:asciiTheme="minorAscii" w:hAnsiTheme="minorAscii" w:eastAsiaTheme="minorEastAsia"/>
                    <w:caps w:val="0"/>
                    <w:smallCaps w:val="0"/>
                    <w:noProof w:val="0"/>
                    <w:color w:val="auto"/>
                    <w:kern w:val="0"/>
                    <w:sz w:val="24"/>
                    <w:szCs w:val="24"/>
                  </w:rPr>
                  <w:t>E</w:t>
                </w:r>
                <w:r w:rsidRPr="11AC1BD0" w:rsidR="4783E272">
                  <w:rPr>
                    <w:rFonts w:ascii="Century Gothic" w:hAnsi="Century Gothic" w:eastAsia="" w:cs="Times New Roman (Body CS)" w:asciiTheme="minorAscii" w:hAnsiTheme="minorAscii" w:eastAsiaTheme="minorEastAsia"/>
                    <w:caps w:val="0"/>
                    <w:smallCaps w:val="0"/>
                    <w:noProof w:val="0"/>
                    <w:color w:val="auto"/>
                    <w:kern w:val="0"/>
                    <w:sz w:val="24"/>
                    <w:szCs w:val="24"/>
                  </w:rPr>
                  <w:t xml:space="preserve">ngineer </w:t>
                </w:r>
                <w:r w:rsidRPr="11AC1BD0" w:rsidR="4FFA3381">
                  <w:rPr>
                    <w:rFonts w:ascii="Century Gothic" w:hAnsi="Century Gothic" w:eastAsia="" w:cs="Times New Roman (Body CS)" w:asciiTheme="minorAscii" w:hAnsiTheme="minorAscii" w:eastAsiaTheme="minorEastAsia"/>
                    <w:caps w:val="0"/>
                    <w:smallCaps w:val="0"/>
                    <w:noProof w:val="0"/>
                    <w:color w:val="auto"/>
                    <w:kern w:val="0"/>
                    <w:sz w:val="24"/>
                    <w:szCs w:val="24"/>
                  </w:rPr>
                  <w:t>T</w:t>
                </w:r>
                <w:r w:rsidRPr="11AC1BD0" w:rsidR="4311B909">
                  <w:rPr>
                    <w:rFonts w:ascii="Century Gothic" w:hAnsi="Century Gothic" w:eastAsia="" w:cs="Times New Roman (Body CS)" w:asciiTheme="minorAscii" w:hAnsiTheme="minorAscii" w:eastAsiaTheme="minorEastAsia"/>
                    <w:caps w:val="0"/>
                    <w:smallCaps w:val="0"/>
                    <w:noProof w:val="0"/>
                    <w:color w:val="auto"/>
                    <w:kern w:val="0"/>
                    <w:sz w:val="24"/>
                    <w:szCs w:val="24"/>
                  </w:rPr>
                  <w:t>rainee</w:t>
                </w:r>
              </w:p>
              <w:p w:rsidRPr="001F57F7" w:rsidR="0069300D" w:rsidP="5C0F40EF" w:rsidRDefault="0069300D" w14:paraId="01B2DC48" wp14:textId="77777777">
                <w:pPr>
                  <w:spacing w:after="0" w:line="240" w:lineRule="auto"/>
                  <w:rPr>
                    <w:b/>
                    <w:bCs/>
                    <w:sz w:val="24"/>
                  </w:rPr>
                </w:pPr>
                <w:r w:rsidRPr="5C0F40EF">
                  <w:rPr>
                    <w:sz w:val="24"/>
                  </w:rPr>
                  <w:t>E-mai</w:t>
                </w:r>
                <w:r w:rsidRPr="5C0F40EF" w:rsidR="00B400AF">
                  <w:rPr>
                    <w:sz w:val="24"/>
                  </w:rPr>
                  <w:t>l</w:t>
                </w:r>
                <w:r w:rsidRPr="5C0F40EF">
                  <w:rPr>
                    <w:sz w:val="24"/>
                  </w:rPr>
                  <w:t xml:space="preserve">: </w:t>
                </w:r>
                <w:r w:rsidRPr="5C0F40EF" w:rsidR="1DBB5681">
                  <w:rPr>
                    <w:sz w:val="24"/>
                  </w:rPr>
                  <w:t>Anirudh.Joshi@coforge.com</w:t>
                </w:r>
              </w:p>
              <w:p w:rsidRPr="00413AC9" w:rsidR="0069300D" w:rsidP="5C0F40EF" w:rsidRDefault="0069300D" w14:paraId="0B19AD3F" wp14:textId="77777777">
                <w:pPr>
                  <w:spacing w:after="0" w:line="240" w:lineRule="auto"/>
                  <w:rPr>
                    <w:sz w:val="24"/>
                  </w:rPr>
                </w:pPr>
                <w:r w:rsidRPr="5C0F40EF">
                  <w:rPr>
                    <w:sz w:val="24"/>
                  </w:rPr>
                  <w:t xml:space="preserve">Mob. No: </w:t>
                </w:r>
                <w:r w:rsidRPr="5C0F40EF" w:rsidR="7D340AB1">
                  <w:rPr>
                    <w:sz w:val="24"/>
                  </w:rPr>
                  <w:t>7417000690</w:t>
                </w:r>
              </w:p>
              <w:p w:rsidR="0069300D" w:rsidP="5C0F40EF" w:rsidRDefault="0069300D" w14:paraId="4AC5256C" wp14:textId="77777777">
                <w:pPr>
                  <w:spacing w:after="0" w:line="240" w:lineRule="auto"/>
                  <w:rPr>
                    <w:sz w:val="24"/>
                  </w:rPr>
                </w:pPr>
                <w:r w:rsidRPr="5C0F40EF">
                  <w:rPr>
                    <w:sz w:val="24"/>
                  </w:rPr>
                  <w:t xml:space="preserve">Experience: </w:t>
                </w:r>
                <w:r w:rsidRPr="5C0F40EF" w:rsidR="2A546360">
                  <w:rPr>
                    <w:sz w:val="24"/>
                  </w:rPr>
                  <w:t>Fresher</w:t>
                </w:r>
              </w:p>
              <w:p w:rsidRPr="0069300D" w:rsidR="00E342DA" w:rsidP="11AC1BD0" w:rsidRDefault="0069300D" w14:paraId="5079FC50" w14:noSpellErr="1" wp14:textId="58AB2BAD">
                <w:pPr>
                  <w:spacing w:after="0" w:line="240" w:lineRule="auto"/>
                  <w:rPr>
                    <w:sz w:val="24"/>
                    <w:szCs w:val="24"/>
                  </w:rPr>
                </w:pPr>
                <w:r w:rsidRPr="11AC1BD0" w:rsidR="2BFD7B88">
                  <w:rPr>
                    <w:sz w:val="24"/>
                    <w:szCs w:val="24"/>
                  </w:rPr>
                  <w:t xml:space="preserve">Location: </w:t>
                </w:r>
                <w:r w:rsidRPr="11AC1BD0" w:rsidR="53D7C0CC">
                  <w:rPr>
                    <w:sz w:val="24"/>
                    <w:szCs w:val="24"/>
                  </w:rPr>
                  <w:t>Greater Noida</w:t>
                </w:r>
                <w:r w:rsidRPr="11AC1BD0" w:rsidR="2BFD7B88">
                  <w:rPr>
                    <w:sz w:val="24"/>
                    <w:szCs w:val="24"/>
                  </w:rPr>
                  <w:t xml:space="preserve">, </w:t>
                </w:r>
                <w:r w:rsidRPr="11AC1BD0" w:rsidR="341A4F34">
                  <w:rPr>
                    <w:sz w:val="24"/>
                    <w:szCs w:val="24"/>
                  </w:rPr>
                  <w:t>India</w:t>
                </w:r>
              </w:p>
            </w:sdtContent>
          </w:sdt>
        </w:tc>
        <w:tc>
          <w:tcPr>
            <w:tcW w:w="5428" w:type="dxa"/>
            <w:tcMar/>
          </w:tcPr>
          <w:p w:rsidR="00E342DA" w:rsidP="12EB8CC7" w:rsidRDefault="00556C84" w14:paraId="34D2B495" wp14:textId="77777777" wp14:noSpellErr="1">
            <w:pPr>
              <w:ind w:right="-372"/>
            </w:pPr>
            <w:r>
              <w:rPr>
                <w:noProof/>
              </w:rPr>
              <mc:AlternateContent xmlns:mc="http://schemas.openxmlformats.org/markup-compatibility/2006">
                <mc:Choice xmlns:mc="http://schemas.openxmlformats.org/markup-compatibility/2006" Requires="wps">
                  <w:drawing xmlns:w="http://schemas.openxmlformats.org/wordprocessingml/2006/main">
                    <wp:anchor xmlns:wp14="http://schemas.microsoft.com/office/word/2010/wordprocessingDrawing" xmlns:wp="http://schemas.openxmlformats.org/drawingml/2006/wordprocessingDrawing" distT="0" distB="0" distL="114300" distR="114300" simplePos="0" relativeHeight="251659264" behindDoc="0" locked="0" layoutInCell="1" allowOverlap="1" wp14:anchorId="61520B8C" wp14:editId="2586BF45">
                      <wp:simplePos xmlns:wp="http://schemas.openxmlformats.org/drawingml/2006/wordprocessingDrawing" x="0" y="0"/>
                      <wp:positionH xmlns:wp="http://schemas.openxmlformats.org/drawingml/2006/wordprocessingDrawing" relativeFrom="column">
                        <wp:posOffset>1846036</wp:posOffset>
                      </wp:positionH>
                      <wp:positionV xmlns:wp="http://schemas.openxmlformats.org/drawingml/2006/wordprocessingDrawing" relativeFrom="paragraph">
                        <wp:posOffset>47806</wp:posOffset>
                      </wp:positionV>
                      <wp:extent cx="1613535" cy="1637665"/>
                      <wp:effectExtent l="0" t="0" r="24765" b="19685"/>
                      <wp:wrapNone xmlns:wp="http://schemas.openxmlformats.org/drawingml/2006/wordprocessingDrawing"/>
                      <wp:docPr xmlns:wp="http://schemas.openxmlformats.org/drawingml/2006/wordprocessingDrawing" id="913881470" name="Rectangle 1"/>
                      <wp:cNvGraphicFramePr xmlns:wp="http://schemas.openxmlformats.org/drawingml/2006/wordprocessingDrawing"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/>
                            <wps:spPr>
                              <a:xfrm>
                                <a:off x="0" y="0"/>
                                <a:ext cx="1613535" cy="163766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3D18FA" w:rsidP="00556C84" w:rsidRDefault="003D18FA">
                                  <w:pPr>
                                    <w:jc w:val="center"/>
                                  </w:pPr>
                                  <w:r>
                                    <w:t>Paste Picture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xmlns:wp14="http://schemas.microsoft.com/office/word/2010/wordprocessingDrawing" relativeFrom="margin">
                        <wp14:pctWidth>0</wp14:pctWidth>
                      </wp14:sizeRelH>
                    </wp:anchor>
                  </w:drawing>
                </mc:Choice>
                <mc:Fallback xmlns:a="http://schemas.openxmlformats.org/drawingml/2006/main"/>
              </mc:AlternateContent>
            </w:r>
          </w:p>
        </w:tc>
      </w:tr>
    </w:tbl>
    <w:tbl>
      <w:tblPr>
        <w:tblStyle w:val="TableGrid"/>
        <w:tblW w:w="10440" w:type="dxa"/>
        <w:tblInd w:w="-7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45"/>
        <w:gridCol w:w="9995"/>
      </w:tblGrid>
      <w:tr xmlns:wp14="http://schemas.microsoft.com/office/word/2010/wordml" w:rsidR="00ED1E1E" w:rsidTr="11AC1BD0" w14:paraId="521855E3" wp14:textId="77777777">
        <w:trPr>
          <w:trHeight w:val="300"/>
        </w:trPr>
        <w:tc>
          <w:tcPr>
            <w:tcW w:w="10440" w:type="dxa"/>
            <w:gridSpan w:val="2"/>
            <w:tcMar/>
          </w:tcPr>
          <w:p w:rsidRPr="001F57F7" w:rsidR="004F2F32" w:rsidP="11AC1BD0" w:rsidRDefault="00F564AB" wp14:noSpellErr="1" w14:paraId="664F9B00" wp14:textId="5C98707B">
            <w:pPr>
              <w:pStyle w:val="Heading1"/>
              <w:ind w:left="0"/>
              <w:rPr>
                <w:rFonts w:ascii="Anek Devanagari SemiBold" w:hAnsi="Anek Devanagari SemiBold" w:cs="Anek Devanagari SemiBold"/>
                <w:color w:val="F15B40"/>
                <w:sz w:val="28"/>
                <w:szCs w:val="28"/>
              </w:rPr>
            </w:pPr>
            <w:r w:rsidRPr="11AC1BD0" w:rsidR="4F4D9D02">
              <w:rPr>
                <w:rFonts w:ascii="Anek Devanagari SemiBold" w:hAnsi="Anek Devanagari SemiBold" w:cs="Anek Devanagari SemiBold"/>
                <w:color w:val="F15B40"/>
                <w:sz w:val="28"/>
                <w:szCs w:val="28"/>
              </w:rPr>
              <w:t xml:space="preserve">  </w:t>
            </w:r>
          </w:p>
          <w:p w:rsidRPr="001F57F7" w:rsidR="004F2F32" w:rsidP="11AC1BD0" w:rsidRDefault="00F564AB" w14:paraId="7AAB670B" wp14:textId="5847D70B">
            <w:pPr>
              <w:pStyle w:val="Heading1"/>
              <w:ind w:left="0"/>
              <w:rPr>
                <w:rFonts w:ascii="Anek Devanagari SemiBold" w:hAnsi="Anek Devanagari SemiBold" w:cs="Anek Devanagari SemiBold"/>
                <w:color w:val="F15B40"/>
                <w:sz w:val="28"/>
                <w:szCs w:val="28"/>
              </w:rPr>
            </w:pPr>
          </w:p>
          <w:p w:rsidRPr="001F57F7" w:rsidR="004F2F32" w:rsidP="11AC1BD0" w:rsidRDefault="00F564AB" w14:paraId="260E15C1" wp14:textId="0F383E70">
            <w:pPr>
              <w:pStyle w:val="Heading1"/>
              <w:ind w:left="0"/>
              <w:rPr>
                <w:rFonts w:ascii="Anek Devanagari SemiBold" w:hAnsi="Anek Devanagari SemiBold" w:cs="Anek Devanagari SemiBold"/>
                <w:color w:val="F15B40"/>
                <w:sz w:val="28"/>
                <w:szCs w:val="28"/>
              </w:rPr>
            </w:pPr>
          </w:p>
          <w:p w:rsidRPr="001F57F7" w:rsidR="004F2F32" w:rsidP="11AC1BD0" w:rsidRDefault="00F564AB" w14:paraId="78B3A79A" wp14:textId="078B653A">
            <w:pPr>
              <w:pStyle w:val="Heading1"/>
              <w:ind w:left="0"/>
              <w:rPr>
                <w:rFonts w:ascii="Anek Devanagari SemiBold" w:hAnsi="Anek Devanagari SemiBold" w:cs="Anek Devanagari SemiBold"/>
                <w:color w:val="F15B40"/>
                <w:sz w:val="28"/>
                <w:szCs w:val="28"/>
              </w:rPr>
            </w:pPr>
            <w:r w:rsidRPr="11AC1BD0" w:rsidR="4F4D9D02">
              <w:rPr>
                <w:rFonts w:ascii="Anek Devanagari SemiBold" w:hAnsi="Anek Devanagari SemiBold" w:cs="Anek Devanagari SemiBold"/>
                <w:color w:val="F15B40"/>
                <w:sz w:val="28"/>
                <w:szCs w:val="28"/>
              </w:rPr>
              <w:t xml:space="preserve">  </w:t>
            </w:r>
            <w:sdt>
              <w:sdtPr>
                <w:id w:val="401958542"/>
                <w15:appearance w15:val="hidden"/>
                <w:placeholder>
                  <w:docPart w:val="B9938BD4393D4DD2A138B47B8ACBC8FA"/>
                </w:placeholder>
                <w:rPr>
                  <w:rFonts w:ascii="Anek Devanagari SemiBold" w:hAnsi="Anek Devanagari SemiBold" w:cs="Anek Devanagari SemiBold"/>
                  <w:color w:val="F15B40"/>
                  <w:sz w:val="28"/>
                  <w:szCs w:val="28"/>
                </w:rPr>
              </w:sdtPr>
              <w:sdtContent>
                <w:r w:rsidRPr="11AC1BD0" w:rsidR="2BFD7B88">
                  <w:rPr>
                    <w:rFonts w:ascii="Anek Devanagari SemiBold" w:hAnsi="Anek Devanagari SemiBold" w:cs="Anek Devanagari SemiBold"/>
                    <w:color w:val="F15B40"/>
                    <w:sz w:val="28"/>
                    <w:szCs w:val="28"/>
                  </w:rPr>
                  <w:t>Professional Summary</w:t>
                </w:r>
              </w:sdtContent>
              <w:sdtEndPr>
                <w:rPr>
                  <w:rFonts w:ascii="Anek Devanagari SemiBold" w:hAnsi="Anek Devanagari SemiBold" w:cs="Anek Devanagari SemiBold"/>
                  <w:color w:val="F15B40"/>
                  <w:sz w:val="28"/>
                  <w:szCs w:val="28"/>
                </w:rPr>
              </w:sdtEndPr>
            </w:sdt>
            <w:r w:rsidRPr="11AC1BD0" w:rsidR="15C26ED3">
              <w:rPr>
                <w:rFonts w:ascii="Anek Devanagari SemiBold" w:hAnsi="Anek Devanagari SemiBold" w:cs="Anek Devanagari SemiBold"/>
                <w:color w:val="F15B40"/>
                <w:sz w:val="28"/>
                <w:szCs w:val="28"/>
              </w:rPr>
              <w:t xml:space="preserve"> </w:t>
            </w:r>
          </w:p>
        </w:tc>
      </w:tr>
      <w:tr xmlns:wp14="http://schemas.microsoft.com/office/word/2010/wordml" w:rsidR="00983B96" w:rsidTr="11AC1BD0" w14:paraId="49CAAFEA" wp14:textId="77777777">
        <w:trPr>
          <w:trHeight w:val="300"/>
        </w:trPr>
        <w:tc>
          <w:tcPr>
            <w:tcW w:w="445" w:type="dxa"/>
            <w:tcMar/>
          </w:tcPr>
          <w:p w:rsidR="00983B96" w:rsidP="008B33BD" w:rsidRDefault="00F564AB" w14:paraId="0D1C84E6" wp14:textId="77777777">
            <w:sdt>
              <w:sdtPr>
                <w:id w:val="9142040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82827">
                  <w:rPr>
                    <w:rFonts w:hint="eastAsia" w:ascii="MS Gothic" w:hAnsi="MS Gothic" w:eastAsia="MS Gothic"/>
                  </w:rPr>
                  <w:t>☐</w:t>
                </w:r>
              </w:sdtContent>
            </w:sdt>
          </w:p>
        </w:tc>
        <w:tc>
          <w:tcPr>
            <w:tcW w:w="9995" w:type="dxa"/>
            <w:tcBorders>
              <w:bottom w:val="single" w:color="E99D93" w:themeColor="accent6" w:sz="8" w:space="0"/>
            </w:tcBorders>
            <w:tcMar/>
          </w:tcPr>
          <w:p w:rsidRPr="00482827" w:rsidR="00983B96" w:rsidP="000069FB" w:rsidRDefault="00B400AF" w14:paraId="235BCF77" w14:noSpellErr="1" wp14:textId="3BFB3188">
            <w:r w:rsidR="25735083">
              <w:rPr/>
              <w:t xml:space="preserve">Motivated and </w:t>
            </w:r>
            <w:r w:rsidR="25735083">
              <w:rPr/>
              <w:t>detail oriented</w:t>
            </w:r>
            <w:r w:rsidR="25735083">
              <w:rPr/>
              <w:t xml:space="preserve"> Graduate Engineer Trainee with a growing interest in </w:t>
            </w:r>
            <w:r w:rsidR="19DC3D2A">
              <w:rPr/>
              <w:t xml:space="preserve">Robotic Process Automation </w:t>
            </w:r>
            <w:r w:rsidR="49D0FB1B">
              <w:rPr/>
              <w:t>(RPA) and intelligent automation technologies.</w:t>
            </w:r>
          </w:p>
        </w:tc>
      </w:tr>
      <w:tr xmlns:wp14="http://schemas.microsoft.com/office/word/2010/wordml" w:rsidR="00983B96" w:rsidTr="11AC1BD0" w14:paraId="7B31D5B6" wp14:textId="77777777">
        <w:trPr>
          <w:trHeight w:val="300"/>
        </w:trPr>
        <w:tc>
          <w:tcPr>
            <w:tcW w:w="445" w:type="dxa"/>
            <w:tcMar/>
          </w:tcPr>
          <w:p w:rsidR="00983B96" w:rsidP="008B33BD" w:rsidRDefault="00F564AB" w14:paraId="412DD878" wp14:textId="77777777">
            <w:sdt>
              <w:sdtPr>
                <w:id w:val="2048343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82827">
                  <w:rPr>
                    <w:rFonts w:hint="eastAsia" w:ascii="MS Gothic" w:hAnsi="MS Gothic" w:eastAsia="MS Gothic"/>
                  </w:rPr>
                  <w:t>☐</w:t>
                </w:r>
              </w:sdtContent>
            </w:sdt>
          </w:p>
        </w:tc>
        <w:tc>
          <w:tcPr>
            <w:tcW w:w="9995" w:type="dxa"/>
            <w:tcBorders>
              <w:top w:val="single" w:color="E99D93" w:themeColor="accent6" w:sz="8" w:space="0"/>
              <w:bottom w:val="single" w:color="E99D93" w:themeColor="accent6" w:sz="8" w:space="0"/>
            </w:tcBorders>
            <w:tcMar/>
          </w:tcPr>
          <w:p w:rsidRPr="00482827" w:rsidR="00983B96" w:rsidP="000069FB" w:rsidRDefault="3A53D00F" w14:paraId="4F7A8AE2" w14:noSpellErr="1" wp14:textId="12195DF2">
            <w:r w:rsidR="5CB8D585">
              <w:rPr/>
              <w:t>Completed Structured training in UiPath Studio, Orchestrator, Queues, and Re</w:t>
            </w:r>
            <w:r w:rsidR="46E08686">
              <w:rPr/>
              <w:t>-</w:t>
            </w:r>
            <w:r w:rsidR="5CB8D585">
              <w:rPr/>
              <w:t xml:space="preserve">Framework, </w:t>
            </w:r>
            <w:r w:rsidR="5A57EC00">
              <w:rPr/>
              <w:t xml:space="preserve">gaining knowledge of automation lifecycle, workflow </w:t>
            </w:r>
            <w:r w:rsidR="5A57EC00">
              <w:rPr/>
              <w:t>design</w:t>
            </w:r>
            <w:r w:rsidR="5A57EC00">
              <w:rPr/>
              <w:t xml:space="preserve"> and basic process configuration.</w:t>
            </w:r>
          </w:p>
        </w:tc>
      </w:tr>
      <w:tr xmlns:wp14="http://schemas.microsoft.com/office/word/2010/wordml" w:rsidR="00983B96" w:rsidTr="11AC1BD0" w14:paraId="4965C4F3" wp14:textId="77777777">
        <w:trPr>
          <w:trHeight w:val="300"/>
        </w:trPr>
        <w:tc>
          <w:tcPr>
            <w:tcW w:w="445" w:type="dxa"/>
            <w:tcMar/>
          </w:tcPr>
          <w:p w:rsidR="00983B96" w:rsidP="008B33BD" w:rsidRDefault="00F564AB" w14:paraId="4053F9D1" wp14:textId="77777777">
            <w:sdt>
              <w:sdtPr>
                <w:id w:val="3858416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92A4B">
                  <w:rPr>
                    <w:rFonts w:hint="eastAsia" w:ascii="MS Gothic" w:hAnsi="MS Gothic" w:eastAsia="MS Gothic"/>
                  </w:rPr>
                  <w:t>☐</w:t>
                </w:r>
              </w:sdtContent>
            </w:sdt>
          </w:p>
        </w:tc>
        <w:tc>
          <w:tcPr>
            <w:tcW w:w="9995" w:type="dxa"/>
            <w:tcBorders>
              <w:top w:val="single" w:color="E99D93" w:themeColor="accent6" w:sz="8" w:space="0"/>
              <w:bottom w:val="single" w:color="E99D93" w:themeColor="accent6" w:sz="8" w:space="0"/>
            </w:tcBorders>
            <w:tcMar/>
          </w:tcPr>
          <w:p w:rsidRPr="00482827" w:rsidR="00ED1E1E" w:rsidP="000069FB" w:rsidRDefault="00EE3D43" w14:paraId="611BAC31" w14:noSpellErr="1" wp14:textId="4437CE9F">
            <w:r w:rsidR="6F7C7305">
              <w:rPr/>
              <w:t xml:space="preserve">Possesses a solid foundation in C++, Python, SQL, and </w:t>
            </w:r>
            <w:r w:rsidR="6F7C7305">
              <w:rPr/>
              <w:t>Object Oriented</w:t>
            </w:r>
            <w:r w:rsidR="6F7C7305">
              <w:rPr/>
              <w:t xml:space="preserve"> </w:t>
            </w:r>
            <w:r w:rsidR="0E4BAF7C">
              <w:rPr/>
              <w:t xml:space="preserve">Programming, along with an understanding of HTML, </w:t>
            </w:r>
            <w:r w:rsidR="0E4BAF7C">
              <w:rPr/>
              <w:t>CSS</w:t>
            </w:r>
            <w:r w:rsidR="0E4BAF7C">
              <w:rPr/>
              <w:t xml:space="preserve"> and JavaScript from </w:t>
            </w:r>
            <w:r w:rsidR="0E4BAF7C">
              <w:rPr/>
              <w:t>previous</w:t>
            </w:r>
            <w:r w:rsidR="0E4BAF7C">
              <w:rPr/>
              <w:t xml:space="preserve"> development projects. </w:t>
            </w:r>
          </w:p>
        </w:tc>
      </w:tr>
      <w:tr xmlns:wp14="http://schemas.microsoft.com/office/word/2010/wordml" w:rsidR="00ED1E1E" w:rsidTr="11AC1BD0" w14:paraId="220B04E9" wp14:textId="77777777">
        <w:trPr>
          <w:trHeight w:val="300"/>
        </w:trPr>
        <w:tc>
          <w:tcPr>
            <w:tcW w:w="445" w:type="dxa"/>
            <w:tcMar/>
          </w:tcPr>
          <w:p w:rsidR="00ED1E1E" w:rsidP="008B33BD" w:rsidRDefault="00F564AB" w14:paraId="14E8EB90" wp14:textId="77777777">
            <w:sdt>
              <w:sdtPr>
                <w:id w:val="13438222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92A4B">
                  <w:rPr>
                    <w:rFonts w:hint="eastAsia" w:ascii="MS Gothic" w:hAnsi="MS Gothic" w:eastAsia="MS Gothic"/>
                  </w:rPr>
                  <w:t>☐</w:t>
                </w:r>
              </w:sdtContent>
            </w:sdt>
          </w:p>
        </w:tc>
        <w:tc>
          <w:tcPr>
            <w:tcW w:w="9995" w:type="dxa"/>
            <w:tcBorders>
              <w:top w:val="single" w:color="E99D93" w:themeColor="accent6" w:sz="8" w:space="0"/>
              <w:bottom w:val="single" w:color="E99D93" w:themeColor="accent6" w:sz="8" w:space="0"/>
            </w:tcBorders>
            <w:tcMar/>
          </w:tcPr>
          <w:p w:rsidRPr="00482827" w:rsidR="00ED1E1E" w:rsidP="11AC1BD0" w:rsidRDefault="00EE3D43" w14:paraId="0412830B" w14:noSpellErr="1" wp14:textId="4921F01B">
            <w:pPr>
              <w:spacing w:before="0" w:after="0" w:line="240" w:lineRule="auto"/>
              <w:jc w:val="both"/>
            </w:pPr>
            <w:r w:rsidR="3128D91F">
              <w:rPr/>
              <w:t xml:space="preserve">Familiar with Excel Automation, Web Automation basics and </w:t>
            </w:r>
            <w:r w:rsidR="792E4FC5">
              <w:rPr/>
              <w:t xml:space="preserve">performed </w:t>
            </w:r>
            <w:r w:rsidR="3128D91F">
              <w:rPr/>
              <w:t xml:space="preserve">pdf and mail automation </w:t>
            </w:r>
            <w:r w:rsidR="15EF205D">
              <w:rPr/>
              <w:t>through UiPath training exercises</w:t>
            </w:r>
            <w:r w:rsidR="0EB1D508">
              <w:rPr/>
              <w:t>.</w:t>
            </w:r>
          </w:p>
        </w:tc>
      </w:tr>
    </w:tbl>
    <w:p xmlns:wp14="http://schemas.microsoft.com/office/word/2010/wordml" w:rsidR="00482827" w:rsidP="11AC1BD0" w:rsidRDefault="00482827" w14:paraId="1F4D7878" wp14:textId="016141BE">
      <w:pPr>
        <w:pStyle w:val="Normal"/>
        <w:ind w:left="-270" w:firstLine="0"/>
        <w:rPr>
          <w:rFonts w:ascii="Anek Devanagari SemiBold" w:hAnsi="Anek Devanagari SemiBold" w:eastAsia="" w:cs="Anek Devanagari SemiBold" w:eastAsiaTheme="majorEastAsia"/>
          <w:b w:val="1"/>
          <w:bCs w:val="1"/>
          <w:caps w:val="1"/>
          <w:color w:val="F15B40"/>
          <w:sz w:val="28"/>
          <w:szCs w:val="28"/>
        </w:rPr>
      </w:pPr>
    </w:p>
    <w:p xmlns:wp14="http://schemas.microsoft.com/office/word/2010/wordml" w:rsidR="00482827" w:rsidP="11AC1BD0" w:rsidRDefault="00482827" w14:paraId="418A34DF" wp14:textId="77777777">
      <w:pPr>
        <w:pStyle w:val="Normal"/>
        <w:ind w:left="-270" w:firstLine="0"/>
        <w:rPr>
          <w:rFonts w:ascii="Anek Devanagari SemiBold" w:hAnsi="Anek Devanagari SemiBold" w:eastAsia="" w:cs="Anek Devanagari SemiBold" w:eastAsiaTheme="majorEastAsia"/>
          <w:b w:val="1"/>
          <w:bCs w:val="1"/>
          <w:caps w:val="1"/>
          <w:color w:val="F15B40"/>
          <w:spacing w:val="20"/>
          <w:sz w:val="28"/>
          <w:szCs w:val="28"/>
        </w:rPr>
      </w:pPr>
      <w:r w:rsidRPr="11AC1BD0" w:rsidR="7EFD0007">
        <w:rPr>
          <w:rFonts w:ascii="Anek Devanagari SemiBold" w:hAnsi="Anek Devanagari SemiBold" w:eastAsia="" w:cs="Anek Devanagari SemiBold" w:eastAsiaTheme="majorEastAsia"/>
          <w:b w:val="1"/>
          <w:bCs w:val="1"/>
          <w:caps w:val="1"/>
          <w:color w:val="F15B40"/>
          <w:spacing w:val="20"/>
          <w:sz w:val="28"/>
          <w:szCs w:val="28"/>
        </w:rPr>
        <w:t>Technical Summary</w:t>
      </w:r>
    </w:p>
    <w:tbl>
      <w:tblPr>
        <w:tblStyle w:val="TableGridLight"/>
        <w:tblW w:w="5577" w:type="pct"/>
        <w:tblLook w:val="04A0" w:firstRow="1" w:lastRow="0" w:firstColumn="1" w:lastColumn="0" w:noHBand="0" w:noVBand="1"/>
      </w:tblPr>
      <w:tblGrid>
        <w:gridCol w:w="2198"/>
        <w:gridCol w:w="8231"/>
      </w:tblGrid>
      <w:tr xmlns:wp14="http://schemas.microsoft.com/office/word/2010/wordml" w:rsidRPr="00130678" w:rsidR="009E7834" w:rsidTr="11AC1BD0" w14:paraId="169BA5B2" wp14:textId="77777777">
        <w:trPr>
          <w:trHeight w:val="378"/>
        </w:trPr>
        <w:tc>
          <w:tcPr>
            <w:tcW w:w="1054" w:type="pct"/>
            <w:tcMar/>
          </w:tcPr>
          <w:p w:rsidRPr="00130678" w:rsidR="009E7834" w:rsidP="001C62FC" w:rsidRDefault="009E7834" w14:paraId="5B49A7DD" wp14:textId="77777777">
            <w:pPr>
              <w:rPr>
                <w:szCs w:val="20"/>
                <w:lang w:val="fr-FR"/>
              </w:rPr>
            </w:pPr>
            <w:r w:rsidRPr="009E7834">
              <w:rPr>
                <w:b/>
                <w:szCs w:val="20"/>
                <w:lang w:val="fr-FR"/>
              </w:rPr>
              <w:t xml:space="preserve">Technologies/ </w:t>
            </w:r>
            <w:proofErr w:type="spellStart"/>
            <w:r w:rsidRPr="009E7834" w:rsidR="00B400AF">
              <w:rPr>
                <w:b/>
                <w:szCs w:val="20"/>
                <w:lang w:val="fr-FR"/>
              </w:rPr>
              <w:t>Framework</w:t>
            </w:r>
            <w:r w:rsidR="00B400AF">
              <w:rPr>
                <w:b/>
                <w:szCs w:val="20"/>
                <w:lang w:val="fr-FR"/>
              </w:rPr>
              <w:t>s</w:t>
            </w:r>
            <w:proofErr w:type="spellEnd"/>
          </w:p>
        </w:tc>
        <w:tc>
          <w:tcPr>
            <w:tcW w:w="3946" w:type="pct"/>
            <w:tcMar/>
          </w:tcPr>
          <w:p w:rsidRPr="00130678" w:rsidR="009E7834" w:rsidP="12EB8CC7" w:rsidRDefault="59FF05AE" w14:paraId="61C8340F" w14:noSpellErr="1" wp14:textId="6442C6F7">
            <w:pPr>
              <w:rPr>
                <w:lang w:val="fr-FR"/>
              </w:rPr>
            </w:pPr>
            <w:r w:rsidR="17FB377C">
              <w:rPr/>
              <w:t xml:space="preserve">RPA, UiPath </w:t>
            </w:r>
            <w:r w:rsidR="328ADEDD">
              <w:rPr/>
              <w:t>Studio, Automation, Orchestrator, RE-Framework</w:t>
            </w:r>
            <w:r w:rsidR="17FB377C">
              <w:rPr/>
              <w:t xml:space="preserve">, </w:t>
            </w:r>
            <w:r w:rsidR="16523330">
              <w:rPr/>
              <w:t xml:space="preserve">SQL, </w:t>
            </w:r>
            <w:r w:rsidR="11ADB688">
              <w:rPr/>
              <w:t>MySQL</w:t>
            </w:r>
            <w:r w:rsidR="16523330">
              <w:rPr/>
              <w:t>,</w:t>
            </w:r>
            <w:r w:rsidR="60258278">
              <w:rPr/>
              <w:t xml:space="preserve"> Python, C++, </w:t>
            </w:r>
            <w:r w:rsidR="16523330">
              <w:rPr/>
              <w:t>HTML, CSS, JavaScript</w:t>
            </w:r>
            <w:r w:rsidR="153012DE">
              <w:rPr/>
              <w:t>.</w:t>
            </w:r>
          </w:p>
        </w:tc>
      </w:tr>
      <w:tr xmlns:wp14="http://schemas.microsoft.com/office/word/2010/wordml" w:rsidRPr="00130678" w:rsidR="009E7834" w:rsidTr="11AC1BD0" w14:paraId="18BC758B" wp14:textId="77777777">
        <w:trPr>
          <w:trHeight w:val="378"/>
        </w:trPr>
        <w:tc>
          <w:tcPr>
            <w:tcW w:w="1054" w:type="pct"/>
            <w:shd w:val="clear" w:color="auto" w:fill="F2F2F2" w:themeFill="background1" w:themeFillShade="F2"/>
            <w:tcMar/>
          </w:tcPr>
          <w:p w:rsidRPr="00130678" w:rsidR="009E7834" w:rsidP="001C62FC" w:rsidRDefault="009E7834" w14:paraId="20AF150B" wp14:textId="77777777">
            <w:pPr>
              <w:rPr>
                <w:b/>
                <w:szCs w:val="20"/>
                <w:lang w:val="fr-FR"/>
              </w:rPr>
            </w:pPr>
            <w:r w:rsidRPr="009E7834">
              <w:rPr>
                <w:b/>
                <w:szCs w:val="20"/>
                <w:lang w:val="fr-FR"/>
              </w:rPr>
              <w:t>Domain/</w:t>
            </w:r>
            <w:proofErr w:type="spellStart"/>
            <w:r w:rsidRPr="009E7834">
              <w:rPr>
                <w:b/>
                <w:szCs w:val="20"/>
                <w:lang w:val="fr-FR"/>
              </w:rPr>
              <w:t>Industry</w:t>
            </w:r>
            <w:proofErr w:type="spellEnd"/>
            <w:r w:rsidRPr="00130678">
              <w:rPr>
                <w:b/>
                <w:szCs w:val="20"/>
              </w:rPr>
              <w:t xml:space="preserve"> </w:t>
            </w:r>
          </w:p>
        </w:tc>
        <w:tc>
          <w:tcPr>
            <w:tcW w:w="3946" w:type="pct"/>
            <w:shd w:val="clear" w:color="auto" w:fill="F2F2F2" w:themeFill="background1" w:themeFillShade="F2"/>
            <w:tcMar/>
          </w:tcPr>
          <w:p w:rsidRPr="00130678" w:rsidR="009E7834" w:rsidP="12EB8CC7" w:rsidRDefault="59BB124E" w14:paraId="07F5F338" wp14:textId="02AC7271">
            <w:pPr>
              <w:rPr>
                <w:rFonts w:ascii="Anek Devanagari" w:hAnsi="Anek Devanagari" w:cs="Anek Devanagari"/>
                <w:lang w:val="fr-FR"/>
              </w:rPr>
            </w:pPr>
            <w:r w:rsidRPr="11AC1BD0" w:rsidR="78585C1F">
              <w:rPr>
                <w:rFonts w:ascii="Anek Devanagari" w:hAnsi="Anek Devanagari" w:cs="Anek Devanagari"/>
                <w:lang w:val="fr-FR"/>
              </w:rPr>
              <w:t>Robotic</w:t>
            </w:r>
            <w:r w:rsidRPr="11AC1BD0" w:rsidR="78585C1F">
              <w:rPr>
                <w:rFonts w:ascii="Anek Devanagari" w:hAnsi="Anek Devanagari" w:cs="Anek Devanagari"/>
                <w:lang w:val="fr-FR"/>
              </w:rPr>
              <w:t xml:space="preserve"> Process Automation </w:t>
            </w:r>
            <w:r w:rsidRPr="11AC1BD0" w:rsidR="78585C1F">
              <w:rPr>
                <w:rFonts w:ascii="Anek Devanagari" w:hAnsi="Anek Devanagari" w:cs="Anek Devanagari"/>
                <w:lang w:val="fr-FR"/>
              </w:rPr>
              <w:t>Developer</w:t>
            </w:r>
          </w:p>
        </w:tc>
      </w:tr>
      <w:tr xmlns:wp14="http://schemas.microsoft.com/office/word/2010/wordml" w:rsidR="009E7834" w:rsidTr="11AC1BD0" w14:paraId="6073A9EA" wp14:textId="77777777">
        <w:tc>
          <w:tcPr>
            <w:tcW w:w="1054" w:type="pct"/>
            <w:tcMar/>
          </w:tcPr>
          <w:p w:rsidRPr="004F2F32" w:rsidR="009E7834" w:rsidP="004F2F32" w:rsidRDefault="009E7834" w14:paraId="756B0B18" wp14:textId="77777777">
            <w:pPr>
              <w:jc w:val="both"/>
              <w:rPr>
                <w:rFonts w:ascii="Anek Devanagari SemiBold" w:hAnsi="Anek Devanagari SemiBold" w:cs="Anek Devanagari SemiBold" w:eastAsiaTheme="majorEastAsia"/>
                <w:b/>
                <w:bCs/>
                <w:caps/>
                <w:color w:val="F15B40"/>
                <w:spacing w:val="20"/>
                <w:sz w:val="2"/>
                <w:szCs w:val="2"/>
              </w:rPr>
            </w:pPr>
            <w:r w:rsidRPr="00115405">
              <w:rPr>
                <w:b/>
                <w:lang w:val="en-IN" w:eastAsia="en-IN"/>
              </w:rPr>
              <w:t>Databases</w:t>
            </w:r>
          </w:p>
        </w:tc>
        <w:tc>
          <w:tcPr>
            <w:tcW w:w="3946" w:type="pct"/>
            <w:tcMar/>
          </w:tcPr>
          <w:p w:rsidRPr="004F2F32" w:rsidR="009E7834" w:rsidP="12EB8CC7" w:rsidRDefault="39E3D849" w14:paraId="67754D1E" wp14:textId="77777777">
            <w:pPr>
              <w:jc w:val="both"/>
              <w:rPr>
                <w:rFonts w:ascii="Anek Devanagari" w:hAnsi="Anek Devanagari" w:cs="Anek Devanagari" w:eastAsiaTheme="majorEastAsia"/>
                <w:caps/>
                <w:spacing w:val="20"/>
              </w:rPr>
            </w:pPr>
            <w:r w:rsidRPr="12EB8CC7">
              <w:rPr>
                <w:rFonts w:ascii="Anek Devanagari" w:hAnsi="Anek Devanagari" w:cs="Anek Devanagari" w:eastAsiaTheme="majorEastAsia"/>
                <w:caps/>
              </w:rPr>
              <w:t>SQL, MySQL, DBMS</w:t>
            </w:r>
          </w:p>
        </w:tc>
      </w:tr>
      <w:tr xmlns:wp14="http://schemas.microsoft.com/office/word/2010/wordml" w:rsidR="009E7834" w:rsidTr="11AC1BD0" w14:paraId="2881DFAE" wp14:textId="77777777">
        <w:tc>
          <w:tcPr>
            <w:tcW w:w="1054" w:type="pct"/>
            <w:tcMar/>
          </w:tcPr>
          <w:p w:rsidRPr="004F2F32" w:rsidR="009E7834" w:rsidP="004F2F32" w:rsidRDefault="009E7834" w14:paraId="25A8B1D3" wp14:textId="77777777">
            <w:pPr>
              <w:jc w:val="both"/>
              <w:rPr>
                <w:rFonts w:ascii="Anek Devanagari SemiBold" w:hAnsi="Anek Devanagari SemiBold" w:cs="Anek Devanagari SemiBold" w:eastAsiaTheme="majorEastAsia"/>
                <w:b/>
                <w:bCs/>
                <w:caps/>
                <w:color w:val="F15B40"/>
                <w:spacing w:val="20"/>
                <w:sz w:val="2"/>
                <w:szCs w:val="2"/>
              </w:rPr>
            </w:pPr>
            <w:r w:rsidRPr="00115405">
              <w:rPr>
                <w:b/>
                <w:lang w:val="en-IN" w:eastAsia="en-IN"/>
              </w:rPr>
              <w:t>I</w:t>
            </w:r>
            <w:r w:rsidR="00B400AF">
              <w:rPr>
                <w:b/>
                <w:lang w:val="en-IN" w:eastAsia="en-IN"/>
              </w:rPr>
              <w:t>DE</w:t>
            </w:r>
          </w:p>
        </w:tc>
        <w:tc>
          <w:tcPr>
            <w:tcW w:w="3946" w:type="pct"/>
            <w:tcMar/>
          </w:tcPr>
          <w:p w:rsidRPr="004F2F32" w:rsidR="009E7834" w:rsidP="11AC1BD0" w:rsidRDefault="2075855E" w14:paraId="279414CA" w14:noSpellErr="1" wp14:textId="26436ACA">
            <w:pPr>
              <w:jc w:val="both"/>
              <w:rPr>
                <w:rFonts w:ascii="Anek Devanagari" w:hAnsi="Anek Devanagari" w:eastAsia="" w:cs="Anek Devanagari" w:eastAsiaTheme="majorEastAsia"/>
                <w:caps w:val="1"/>
                <w:spacing w:val="20"/>
              </w:rPr>
            </w:pPr>
            <w:r w:rsidRPr="11AC1BD0" w:rsidR="559A62E5">
              <w:rPr>
                <w:rFonts w:ascii="Anek Devanagari" w:hAnsi="Anek Devanagari" w:eastAsia="" w:cs="Anek Devanagari" w:eastAsiaTheme="majorEastAsia"/>
                <w:caps w:val="1"/>
              </w:rPr>
              <w:t>V</w:t>
            </w:r>
            <w:r w:rsidRPr="11AC1BD0" w:rsidR="40674BB7">
              <w:rPr>
                <w:rFonts w:ascii="Anek Devanagari" w:hAnsi="Anek Devanagari" w:eastAsia="" w:cs="Anek Devanagari" w:eastAsiaTheme="majorEastAsia"/>
                <w:caps w:val="1"/>
              </w:rPr>
              <w:t>isual STUDIO</w:t>
            </w:r>
          </w:p>
        </w:tc>
      </w:tr>
      <w:tr xmlns:wp14="http://schemas.microsoft.com/office/word/2010/wordml" w:rsidR="009E7834" w:rsidTr="11AC1BD0" w14:paraId="38BC05E7" wp14:textId="77777777">
        <w:tc>
          <w:tcPr>
            <w:tcW w:w="1054" w:type="pct"/>
            <w:tcMar/>
          </w:tcPr>
          <w:p w:rsidR="009E7834" w:rsidP="004F2F32" w:rsidRDefault="009E7834" w14:paraId="79AA334B" wp14:textId="77777777">
            <w:pPr>
              <w:jc w:val="both"/>
              <w:rPr>
                <w:rFonts w:ascii="Anek Devanagari SemiBold" w:hAnsi="Anek Devanagari SemiBold" w:cs="Anek Devanagari SemiBold" w:eastAsiaTheme="majorEastAsia"/>
                <w:b/>
                <w:bCs/>
                <w:caps/>
                <w:color w:val="F15B40"/>
                <w:spacing w:val="20"/>
                <w:sz w:val="2"/>
                <w:szCs w:val="2"/>
              </w:rPr>
            </w:pPr>
            <w:r w:rsidRPr="00115405">
              <w:rPr>
                <w:b/>
                <w:lang w:val="en-IN" w:eastAsia="en-IN"/>
              </w:rPr>
              <w:t>Operating Systems</w:t>
            </w:r>
          </w:p>
          <w:p w:rsidRPr="004F2F32" w:rsidR="009E7834" w:rsidP="004F2F32" w:rsidRDefault="009E7834" w14:paraId="0A37501D" wp14:textId="77777777">
            <w:pPr>
              <w:jc w:val="both"/>
              <w:rPr>
                <w:rFonts w:ascii="Anek Devanagari SemiBold" w:hAnsi="Anek Devanagari SemiBold" w:cs="Anek Devanagari SemiBold" w:eastAsiaTheme="majorEastAsia"/>
                <w:b/>
                <w:bCs/>
                <w:caps/>
                <w:color w:val="F15B40"/>
                <w:spacing w:val="20"/>
                <w:sz w:val="2"/>
                <w:szCs w:val="2"/>
              </w:rPr>
            </w:pPr>
          </w:p>
        </w:tc>
        <w:tc>
          <w:tcPr>
            <w:tcW w:w="3946" w:type="pct"/>
            <w:tcMar/>
          </w:tcPr>
          <w:p w:rsidRPr="004F2F32" w:rsidR="009E7834" w:rsidP="11AC1BD0" w:rsidRDefault="0FE8DCE3" w14:paraId="79466898" w14:noSpellErr="1" wp14:textId="38BF911F">
            <w:pPr>
              <w:jc w:val="both"/>
              <w:rPr>
                <w:rFonts w:ascii="Anek Devanagari" w:hAnsi="Anek Devanagari" w:eastAsia="" w:cs="Anek Devanagari" w:eastAsiaTheme="majorEastAsia"/>
                <w:caps w:val="1"/>
                <w:spacing w:val="20"/>
              </w:rPr>
            </w:pPr>
            <w:r w:rsidRPr="11AC1BD0" w:rsidR="2A7755BE">
              <w:rPr>
                <w:rFonts w:ascii="Anek Devanagari" w:hAnsi="Anek Devanagari" w:eastAsia="" w:cs="Anek Devanagari" w:eastAsiaTheme="majorEastAsia"/>
                <w:caps w:val="1"/>
              </w:rPr>
              <w:t>Window</w:t>
            </w:r>
            <w:r w:rsidRPr="11AC1BD0" w:rsidR="1F90B7F1">
              <w:rPr>
                <w:rFonts w:ascii="Anek Devanagari" w:hAnsi="Anek Devanagari" w:eastAsia="" w:cs="Anek Devanagari" w:eastAsiaTheme="majorEastAsia"/>
                <w:caps w:val="1"/>
              </w:rPr>
              <w:t>s</w:t>
            </w:r>
          </w:p>
        </w:tc>
      </w:tr>
      <w:tr xmlns:wp14="http://schemas.microsoft.com/office/word/2010/wordml" w:rsidR="004F2F32" w:rsidTr="11AC1BD0" w14:paraId="6B20BC75" wp14:textId="77777777">
        <w:tc>
          <w:tcPr>
            <w:tcW w:w="1054" w:type="pct"/>
            <w:tcMar/>
          </w:tcPr>
          <w:p w:rsidRPr="001F57F7" w:rsidR="004F2F32" w:rsidP="001F57F7" w:rsidRDefault="009E7834" w14:paraId="00FBFB9B" wp14:textId="77777777">
            <w:pPr>
              <w:rPr>
                <w:bCs/>
                <w:caps/>
                <w:szCs w:val="20"/>
                <w:lang w:val="fr-FR"/>
              </w:rPr>
            </w:pPr>
            <w:r w:rsidRPr="00115405">
              <w:rPr>
                <w:b/>
                <w:lang w:val="en-IN" w:eastAsia="en-IN"/>
              </w:rPr>
              <w:t>Software Methodologies</w:t>
            </w:r>
          </w:p>
        </w:tc>
        <w:tc>
          <w:tcPr>
            <w:tcW w:w="3946" w:type="pct"/>
            <w:tcMar/>
          </w:tcPr>
          <w:p w:rsidRPr="001F57F7" w:rsidR="004F2F32" w:rsidP="12EB8CC7" w:rsidRDefault="28F6D5F6" w14:paraId="287868D4" w14:noSpellErr="1" wp14:textId="132F8D98">
            <w:pPr>
              <w:rPr>
                <w:caps w:val="1"/>
                <w:lang w:val="fr-FR"/>
              </w:rPr>
            </w:pPr>
            <w:r w:rsidRPr="11AC1BD0" w:rsidR="23C01CEE">
              <w:rPr>
                <w:caps w:val="1"/>
                <w:lang w:val="fr-FR"/>
              </w:rPr>
              <w:t xml:space="preserve">Agile </w:t>
            </w:r>
            <w:r w:rsidRPr="11AC1BD0" w:rsidR="67E02798">
              <w:rPr>
                <w:caps w:val="1"/>
                <w:lang w:val="fr-FR"/>
              </w:rPr>
              <w:t>M</w:t>
            </w:r>
            <w:r w:rsidRPr="11AC1BD0" w:rsidR="5A290A8D">
              <w:rPr>
                <w:caps w:val="1"/>
                <w:lang w:val="fr-FR"/>
              </w:rPr>
              <w:t>E</w:t>
            </w:r>
            <w:r w:rsidRPr="11AC1BD0" w:rsidR="6610CDAB">
              <w:rPr>
                <w:caps w:val="1"/>
                <w:lang w:val="fr-FR"/>
              </w:rPr>
              <w:t>THODOLOGIE</w:t>
            </w:r>
          </w:p>
        </w:tc>
      </w:tr>
    </w:tbl>
    <w:sdt>
      <w:sdtPr>
        <w:rPr>
          <w:rFonts w:ascii="Anek Devanagari SemiBold" w:hAnsi="Anek Devanagari SemiBold" w:cs="Anek Devanagari SemiBold"/>
          <w:color w:val="F15B40"/>
          <w:sz w:val="28"/>
          <w:szCs w:val="36"/>
        </w:rPr>
        <w:id w:val="-1173798385"/>
        <w:placeholder>
          <w:docPart w:val="C84AE14595654AF0B8C8EB95E5AC8F30"/>
        </w:placeholder>
        <w15:appearance w15:val="hidden"/>
      </w:sdtPr>
      <w:sdtEndPr>
        <w:rPr>
          <w:rFonts w:ascii="Anek Devanagari SemiBold" w:hAnsi="Anek Devanagari SemiBold" w:eastAsia="" w:cs="Anek Devanagari SemiBold" w:eastAsiaTheme="majorEastAsia"/>
          <w:b w:val="1"/>
          <w:bCs w:val="1"/>
          <w:caps w:val="1"/>
          <w:color w:val="F15B40"/>
          <w:spacing w:val="20"/>
          <w:sz w:val="28"/>
          <w:szCs w:val="28"/>
        </w:rPr>
      </w:sdtEndPr>
      <w:sdtContent>
        <w:p xmlns:wp14="http://schemas.microsoft.com/office/word/2010/wordml" w:rsidR="001F57F7" w:rsidP="11AC1BD0" w:rsidRDefault="00130678" w14:paraId="1CE9DE45" wp14:textId="13F293F2">
          <w:pPr>
            <w:pStyle w:val="Normal"/>
            <w:rPr>
              <w:rFonts w:ascii="Anek Devanagari SemiBold" w:hAnsi="Anek Devanagari SemiBold" w:eastAsia="" w:cs="Anek Devanagari SemiBold" w:eastAsiaTheme="majorEastAsia"/>
              <w:b w:val="1"/>
              <w:bCs w:val="1"/>
              <w:caps w:val="1"/>
              <w:color w:val="F15B40"/>
              <w:sz w:val="28"/>
              <w:szCs w:val="28"/>
            </w:rPr>
          </w:pPr>
          <w:r w:rsidRPr="11AC1BD0" w:rsidR="11AC1BD0">
            <w:rPr>
              <w:spacing w:val="20"/>
            </w:rPr>
            <w:t>￼</w:t>
          </w:r>
        </w:p>
        <w:p xmlns:wp14="http://schemas.microsoft.com/office/word/2010/wordml" w:rsidR="001F57F7" w:rsidP="11AC1BD0" w:rsidRDefault="00130678" w14:paraId="0892C982" wp14:textId="5C07A808">
          <w:pPr>
            <w:pStyle w:val="Normal"/>
            <w:rPr>
              <w:rFonts w:ascii="Anek Devanagari SemiBold" w:hAnsi="Anek Devanagari SemiBold" w:eastAsia="" w:cs="Anek Devanagari SemiBold" w:eastAsiaTheme="majorEastAsia"/>
              <w:b w:val="1"/>
              <w:bCs w:val="1"/>
              <w:caps w:val="1"/>
              <w:color w:val="F15B40"/>
              <w:sz w:val="28"/>
              <w:szCs w:val="28"/>
            </w:rPr>
          </w:pPr>
        </w:p>
        <w:p xmlns:wp14="http://schemas.microsoft.com/office/word/2010/wordml" w:rsidR="001F57F7" w:rsidP="11AC1BD0" w:rsidRDefault="00130678" w14:paraId="475B1AE8" wp14:textId="4F29F37B">
          <w:pPr>
            <w:pStyle w:val="Normal"/>
            <w:rPr>
              <w:rFonts w:ascii="Anek Devanagari SemiBold" w:hAnsi="Anek Devanagari SemiBold" w:eastAsia="" w:cs="Anek Devanagari SemiBold" w:eastAsiaTheme="majorEastAsia"/>
              <w:b w:val="1"/>
              <w:bCs w:val="1"/>
              <w:caps w:val="1"/>
              <w:color w:val="F15B40"/>
              <w:sz w:val="28"/>
              <w:szCs w:val="28"/>
            </w:rPr>
          </w:pPr>
        </w:p>
        <w:p xmlns:wp14="http://schemas.microsoft.com/office/word/2010/wordml" w:rsidR="001F57F7" w:rsidP="11AC1BD0" w:rsidRDefault="00130678" w14:paraId="5A173796" wp14:textId="249891B6">
          <w:pPr>
            <w:pStyle w:val="Normal"/>
            <w:rPr>
              <w:rFonts w:ascii="Anek Devanagari SemiBold" w:hAnsi="Anek Devanagari SemiBold" w:eastAsia="" w:cs="Anek Devanagari SemiBold" w:eastAsiaTheme="majorEastAsia"/>
              <w:b w:val="1"/>
              <w:bCs w:val="1"/>
              <w:caps w:val="1"/>
              <w:color w:val="F15B40"/>
              <w:sz w:val="28"/>
              <w:szCs w:val="28"/>
            </w:rPr>
          </w:pPr>
        </w:p>
        <w:p xmlns:wp14="http://schemas.microsoft.com/office/word/2010/wordml" w:rsidR="001F57F7" w:rsidP="11AC1BD0" w:rsidRDefault="00130678" w14:paraId="73BE9C63" wp14:textId="53F6513D">
          <w:pPr>
            <w:pStyle w:val="Normal"/>
            <w:rPr>
              <w:rFonts w:ascii="Anek Devanagari SemiBold" w:hAnsi="Anek Devanagari SemiBold" w:eastAsia="" w:cs="Anek Devanagari SemiBold" w:eastAsiaTheme="majorEastAsia"/>
              <w:b w:val="1"/>
              <w:bCs w:val="1"/>
              <w:caps w:val="1"/>
              <w:color w:val="F15B40"/>
              <w:sz w:val="28"/>
              <w:szCs w:val="28"/>
            </w:rPr>
          </w:pPr>
        </w:p>
        <w:p xmlns:wp14="http://schemas.microsoft.com/office/word/2010/wordml" w:rsidR="001F57F7" w:rsidP="11AC1BD0" w:rsidRDefault="00130678" w14:paraId="094CD08C" wp14:textId="0E99A967">
          <w:pPr>
            <w:pStyle w:val="Normal"/>
            <w:rPr>
              <w:rFonts w:ascii="Anek Devanagari SemiBold" w:hAnsi="Anek Devanagari SemiBold" w:eastAsia="" w:cs="Anek Devanagari SemiBold" w:eastAsiaTheme="majorEastAsia"/>
              <w:b w:val="1"/>
              <w:bCs w:val="1"/>
              <w:caps w:val="1"/>
              <w:color w:val="F15B40"/>
              <w:sz w:val="28"/>
              <w:szCs w:val="28"/>
            </w:rPr>
          </w:pPr>
        </w:p>
        <w:p xmlns:wp14="http://schemas.microsoft.com/office/word/2010/wordml" w:rsidR="001F57F7" w:rsidP="11AC1BD0" w:rsidRDefault="00130678" w14:paraId="15031E65" wp14:textId="2CE87531">
          <w:pPr>
            <w:pStyle w:val="Normal"/>
            <w:rPr>
              <w:rFonts w:ascii="Anek Devanagari SemiBold" w:hAnsi="Anek Devanagari SemiBold" w:eastAsia="" w:cs="Anek Devanagari SemiBold" w:eastAsiaTheme="majorEastAsia"/>
              <w:b w:val="1"/>
              <w:bCs w:val="1"/>
              <w:caps w:val="1"/>
              <w:color w:val="F15B40"/>
              <w:sz w:val="28"/>
              <w:szCs w:val="28"/>
            </w:rPr>
          </w:pPr>
        </w:p>
        <w:p xmlns:wp14="http://schemas.microsoft.com/office/word/2010/wordml" w:rsidR="001F57F7" w:rsidP="11AC1BD0" w:rsidRDefault="00130678" w14:paraId="43CA7EFC" wp14:textId="03AA6BCB">
          <w:pPr>
            <w:pStyle w:val="Normal"/>
            <w:rPr>
              <w:rFonts w:ascii="Anek Devanagari SemiBold" w:hAnsi="Anek Devanagari SemiBold" w:eastAsia="" w:cs="Anek Devanagari SemiBold" w:eastAsiaTheme="majorEastAsia"/>
              <w:b w:val="1"/>
              <w:bCs w:val="1"/>
              <w:caps w:val="1"/>
              <w:color w:val="F15B40"/>
              <w:spacing w:val="20"/>
              <w:sz w:val="28"/>
              <w:szCs w:val="28"/>
            </w:rPr>
          </w:pPr>
          <w:r w:rsidRPr="11AC1BD0" w:rsidR="7852C04B">
            <w:rPr>
              <w:rFonts w:ascii="Anek Devanagari SemiBold" w:hAnsi="Anek Devanagari SemiBold" w:eastAsia="" w:cs="Anek Devanagari SemiBold" w:eastAsiaTheme="majorEastAsia"/>
              <w:b w:val="1"/>
              <w:bCs w:val="1"/>
              <w:caps w:val="1"/>
              <w:color w:val="F15B40"/>
              <w:sz w:val="28"/>
              <w:szCs w:val="28"/>
            </w:rPr>
            <w:t>Project Details</w:t>
          </w:r>
        </w:p>
        <w:tbl>
          <w:tblPr>
            <w:tblStyle w:val="PlainTable1"/>
            <w:tblW w:w="10435" w:type="dxa"/>
            <w:tblLook w:val="0000" w:firstRow="0" w:lastRow="0" w:firstColumn="0" w:lastColumn="0" w:noHBand="0" w:noVBand="0"/>
          </w:tblPr>
          <w:tblGrid>
            <w:gridCol w:w="2377"/>
            <w:gridCol w:w="8058"/>
          </w:tblGrid>
          <w:tr xmlns:wp14="http://schemas.microsoft.com/office/word/2010/wordml" w:rsidRPr="00130678" w:rsidR="001F57F7" w:rsidTr="11AC1BD0" w14:paraId="74B25F3F" wp14:textId="77777777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30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2377" w:type="dxa"/>
                <w:tcMar/>
              </w:tcPr>
              <w:p w:rsidRPr="00130678" w:rsidR="001F57F7" w:rsidP="001C62FC" w:rsidRDefault="001F57F7" w14:paraId="35095714" wp14:textId="77777777">
                <w:pPr>
                  <w:rPr>
                    <w:b/>
                    <w:szCs w:val="20"/>
                    <w:lang w:val="fr-FR"/>
                  </w:rPr>
                </w:pPr>
                <w:r w:rsidRPr="00130678">
                  <w:rPr>
                    <w:b/>
                    <w:szCs w:val="20"/>
                  </w:rPr>
                  <w:t xml:space="preserve">Technologies </w:t>
                </w:r>
              </w:p>
            </w:tc>
            <w:tc>
              <w:tcPr>
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<w:tcW w:w="8058" w:type="dxa"/>
                <w:tcMar/>
              </w:tcPr>
              <w:p w:rsidRPr="00130678" w:rsidR="001F57F7" w:rsidP="12EB8CC7" w:rsidRDefault="3485FA5B" w14:paraId="12B4FFDE" wp14:textId="591748EF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Anek Devanagari" w:hAnsi="Anek Devanagari" w:cs="Anek Devanagari"/>
                  </w:rPr>
                </w:pPr>
                <w:r w:rsidRPr="11AC1BD0" w:rsidR="24F27CFA">
                  <w:rPr>
                    <w:rFonts w:ascii="Anek Devanagari" w:hAnsi="Anek Devanagari" w:cs="Anek Devanagari"/>
                  </w:rPr>
                  <w:t>UiPath</w:t>
                </w:r>
                <w:r w:rsidRPr="11AC1BD0" w:rsidR="7AEB8B69">
                  <w:rPr>
                    <w:rFonts w:ascii="Anek Devanagari" w:hAnsi="Anek Devanagari" w:cs="Anek Devanagari"/>
                  </w:rPr>
                  <w:t xml:space="preserve"> Studio, Orchestrator, Re</w:t>
                </w:r>
                <w:r w:rsidRPr="11AC1BD0" w:rsidR="105F83D5">
                  <w:rPr>
                    <w:rFonts w:ascii="Anek Devanagari" w:hAnsi="Anek Devanagari" w:cs="Anek Devanagari"/>
                  </w:rPr>
                  <w:t>-</w:t>
                </w:r>
                <w:r w:rsidRPr="11AC1BD0" w:rsidR="7AEB8B69">
                  <w:rPr>
                    <w:rFonts w:ascii="Anek Devanagari" w:hAnsi="Anek Devanagari" w:cs="Anek Devanagari"/>
                  </w:rPr>
                  <w:t>Framework</w:t>
                </w:r>
                <w:r w:rsidRPr="11AC1BD0" w:rsidR="397A906B">
                  <w:rPr>
                    <w:rFonts w:ascii="Anek Devanagari" w:hAnsi="Anek Devanagari" w:cs="Anek Devanagari"/>
                  </w:rPr>
                  <w:t>, SHA-1 Hash, ACME System</w:t>
                </w:r>
              </w:p>
            </w:tc>
          </w:tr>
          <w:tr xmlns:wp14="http://schemas.microsoft.com/office/word/2010/wordml" w:rsidRPr="00130678" w:rsidR="001F57F7" w:rsidTr="11AC1BD0" w14:paraId="19CDE917" wp14:textId="77777777">
            <w:trPr>
              <w:trHeight w:val="525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2377" w:type="dxa"/>
                <w:tcMar/>
              </w:tcPr>
              <w:p w:rsidRPr="00130678" w:rsidR="001F57F7" w:rsidP="001C62FC" w:rsidRDefault="001F57F7" w14:paraId="7810568A" wp14:textId="77777777">
                <w:pPr>
                  <w:rPr>
                    <w:b/>
                    <w:szCs w:val="20"/>
                  </w:rPr>
                </w:pPr>
                <w:r w:rsidRPr="00130678">
                  <w:rPr>
                    <w:b/>
                    <w:szCs w:val="20"/>
                  </w:rPr>
                  <w:t>Role</w:t>
                </w:r>
              </w:p>
            </w:tc>
            <w:tc>
              <w:tcPr>
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<w:tcW w:w="8058" w:type="dxa"/>
                <w:tcMar/>
              </w:tcPr>
              <w:p w:rsidRPr="00130678" w:rsidR="001F57F7" w:rsidP="12EB8CC7" w:rsidRDefault="46561C52" w14:paraId="63CEA600" wp14:textId="77777777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nek Devanagari" w:hAnsi="Anek Devanagari" w:cs="Anek Devanagari"/>
                    <w:color w:val="000000"/>
                  </w:rPr>
                </w:pPr>
                <w:r w:rsidRPr="12EB8CC7">
                  <w:rPr>
                    <w:rFonts w:ascii="Anek Devanagari" w:hAnsi="Anek Devanagari" w:cs="Anek Devanagari"/>
                    <w:color w:val="000000" w:themeColor="text1"/>
                  </w:rPr>
                  <w:t>Developer</w:t>
                </w:r>
              </w:p>
            </w:tc>
          </w:tr>
          <w:tr xmlns:wp14="http://schemas.microsoft.com/office/word/2010/wordml" w:rsidRPr="00130678" w:rsidR="001F57F7" w:rsidTr="11AC1BD0" w14:paraId="08A84114" wp14:textId="77777777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30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2377" w:type="dxa"/>
                <w:tcMar/>
              </w:tcPr>
              <w:p w:rsidRPr="00130678" w:rsidR="001F57F7" w:rsidP="001C62FC" w:rsidRDefault="001F57F7" w14:paraId="0BC9FAE4" wp14:textId="77777777">
                <w:pPr>
                  <w:rPr>
                    <w:b/>
                    <w:szCs w:val="20"/>
                  </w:rPr>
                </w:pPr>
                <w:r w:rsidRPr="00130678">
                  <w:rPr>
                    <w:b/>
                    <w:szCs w:val="20"/>
                  </w:rPr>
                  <w:t>Project Overview</w:t>
                </w:r>
              </w:p>
            </w:tc>
            <w:tc>
              <w:tcPr>
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<w:tcW w:w="8058" w:type="dxa"/>
                <w:tcMar/>
              </w:tcPr>
              <w:p w:rsidRPr="00130678" w:rsidR="001F57F7" w:rsidP="12EB8CC7" w:rsidRDefault="70870BA9" w14:paraId="27DFDF93" w14:noSpellErr="1" wp14:textId="7A351DE1">
                <w:pPr>
                  <w:tabs>
                    <w:tab w:val="left" w:pos="720"/>
                  </w:tabs>
                  <w:spacing w:before="0" w:after="200" w:line="276" w:lineRule="auto"/>
                  <w:jc w:val="both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Anek Devanagari" w:hAnsi="Anek Devanagari" w:cs="Anek Devanagari"/>
                  </w:rPr>
                </w:pPr>
                <w:r w:rsidRPr="11AC1BD0" w:rsidR="4032E3CE">
                  <w:rPr>
                    <w:rFonts w:ascii="Anek Devanagari" w:hAnsi="Anek Devanagari" w:cs="Anek Devanagari"/>
                  </w:rPr>
                  <w:t xml:space="preserve">Developed an automation workflow in UiPath to streamline the Client Hash Security process by integrating ACME system </w:t>
                </w:r>
                <w:r w:rsidRPr="11AC1BD0" w:rsidR="4B1A4FBF">
                  <w:rPr>
                    <w:rFonts w:ascii="Anek Devanagari" w:hAnsi="Anek Devanagari" w:cs="Anek Devanagari"/>
                  </w:rPr>
                  <w:t>operations and implementing SHA1 hash extraction for secure data validation. The project focused on automating repetitive tasks from the W15</w:t>
                </w:r>
                <w:r w:rsidRPr="11AC1BD0" w:rsidR="465F49B0">
                  <w:rPr>
                    <w:rFonts w:ascii="Anek Devanagari" w:hAnsi="Anek Devanagari" w:cs="Anek Devanagari"/>
                  </w:rPr>
                  <w:t xml:space="preserve"> process - reading client data, generating unique hash codes, and updating transaction records automatically. This ens</w:t>
                </w:r>
                <w:r w:rsidRPr="11AC1BD0" w:rsidR="2242BF62">
                  <w:rPr>
                    <w:rFonts w:ascii="Anek Devanagari" w:hAnsi="Anek Devanagari" w:cs="Anek Devanagari"/>
                  </w:rPr>
                  <w:t xml:space="preserve">ured data accuracy, process </w:t>
                </w:r>
                <w:r w:rsidRPr="11AC1BD0" w:rsidR="2242BF62">
                  <w:rPr>
                    <w:rFonts w:ascii="Anek Devanagari" w:hAnsi="Anek Devanagari" w:cs="Anek Devanagari"/>
                  </w:rPr>
                  <w:t>reliabilty</w:t>
                </w:r>
                <w:r w:rsidRPr="11AC1BD0" w:rsidR="2242BF62">
                  <w:rPr>
                    <w:rFonts w:ascii="Anek Devanagari" w:hAnsi="Anek Devanagari" w:cs="Anek Devanagari"/>
                  </w:rPr>
                  <w:t xml:space="preserve">, and reduce manual intervention. </w:t>
                </w:r>
                <w:r w:rsidRPr="11AC1BD0" w:rsidR="4032E3CE">
                  <w:rPr>
                    <w:rFonts w:ascii="Anek Devanagari" w:hAnsi="Anek Devanagari" w:cs="Anek Devanagari"/>
                  </w:rPr>
                  <w:t xml:space="preserve"> </w:t>
                </w:r>
              </w:p>
            </w:tc>
          </w:tr>
          <w:tr xmlns:wp14="http://schemas.microsoft.com/office/word/2010/wordml" w:rsidRPr="00130678" w:rsidR="001F57F7" w:rsidTr="11AC1BD0" w14:paraId="10202680" wp14:textId="77777777">
            <w:trPr>
              <w:trHeight w:val="375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2377" w:type="dxa"/>
                <w:tcMar/>
              </w:tcPr>
              <w:p w:rsidRPr="00130678" w:rsidR="001F57F7" w:rsidP="11AC1BD0" w:rsidRDefault="001F57F7" w14:paraId="683ABEE9" w14:noSpellErr="1" wp14:textId="5874F7BE">
                <w:pPr>
                  <w:pStyle w:val="Normal"/>
                  <w:jc w:val="both"/>
                  <w:rPr>
                    <w:b w:val="1"/>
                    <w:bCs w:val="1"/>
                  </w:rPr>
                </w:pPr>
                <w:r w:rsidRPr="11AC1BD0" w:rsidR="6AAF3910">
                  <w:rPr>
                    <w:b w:val="1"/>
                    <w:bCs w:val="1"/>
                  </w:rPr>
                  <w:t>Roles</w:t>
                </w:r>
              </w:p>
              <w:p w:rsidRPr="00130678" w:rsidR="001F57F7" w:rsidP="001C62FC" w:rsidRDefault="001F57F7" w14:paraId="6FC693CD" wp14:textId="77777777">
                <w:pPr>
                  <w:jc w:val="both"/>
                  <w:rPr>
                    <w:b/>
                    <w:szCs w:val="20"/>
                  </w:rPr>
                </w:pPr>
                <w:r w:rsidRPr="00130678">
                  <w:rPr>
                    <w:b/>
                    <w:szCs w:val="20"/>
                  </w:rPr>
                  <w:t>&amp; Responsibilities</w:t>
                </w:r>
              </w:p>
            </w:tc>
            <w:tc>
              <w:tcPr>
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<w:tcW w:w="8058" w:type="dxa"/>
                <w:tcMar/>
              </w:tcPr>
              <w:p w:rsidRPr="001F57F7" w:rsidR="001F57F7" w:rsidP="11AC1BD0" w:rsidRDefault="6C1CD93A" w14:paraId="64DD8EAD" wp14:textId="454C501D">
                <w:pPr>
                  <w:pStyle w:val="Normal"/>
                  <w:spacing w:before="240" w:after="240"/>
                  <w:jc w:val="both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nek Devanagari" w:hAnsi="Anek Devanagari" w:eastAsia="Anek Devanagari" w:cs="Anek Devanagari"/>
                    <w:sz w:val="20"/>
                    <w:szCs w:val="20"/>
                  </w:rPr>
                </w:pPr>
                <w:r w:rsidRPr="11AC1BD0" w:rsidR="4909CDC4">
                  <w:rPr>
                    <w:rFonts w:ascii="Anek Devanagari" w:hAnsi="Anek Devanagari" w:eastAsia="Anek Devanagari" w:cs="Anek Devanagari"/>
                    <w:sz w:val="20"/>
                    <w:szCs w:val="20"/>
                  </w:rPr>
                  <w:t>Designed end-to-end automation workflows using UiPath Studio aligned with the RE-Framework</w:t>
                </w:r>
                <w:r w:rsidRPr="11AC1BD0" w:rsidR="6D0353F8">
                  <w:rPr>
                    <w:rFonts w:ascii="Anek Devanagari" w:hAnsi="Anek Devanagari" w:eastAsia="Anek Devanagari" w:cs="Anek Devanagari"/>
                    <w:sz w:val="20"/>
                    <w:szCs w:val="20"/>
                  </w:rPr>
                  <w:t xml:space="preserve"> structure. </w:t>
                </w:r>
                <w:r>
                  <w:br/>
                </w:r>
                <w:r w:rsidRPr="11AC1BD0" w:rsidR="1818F16A">
                  <w:rPr>
                    <w:rFonts w:ascii="Anek Devanagari" w:hAnsi="Anek Devanagari" w:eastAsia="Anek Devanagari" w:cs="Anek Devanagari"/>
                    <w:sz w:val="20"/>
                    <w:szCs w:val="20"/>
                  </w:rPr>
                  <w:t>Automated data retrieval and validation activities within the ACME platform.</w:t>
                </w:r>
                <w:r>
                  <w:br/>
                </w:r>
                <w:r w:rsidRPr="11AC1BD0" w:rsidR="06A11028">
                  <w:rPr>
                    <w:rFonts w:ascii="Anek Devanagari" w:hAnsi="Anek Devanagari" w:eastAsia="Anek Devanagari" w:cs="Anek Devanagari"/>
                    <w:sz w:val="20"/>
                    <w:szCs w:val="20"/>
                  </w:rPr>
                  <w:t>Implemented SHA1 hashing logic for client information to ensure data confidentiali</w:t>
                </w:r>
                <w:r w:rsidRPr="11AC1BD0" w:rsidR="5E42D3AB">
                  <w:rPr>
                    <w:rFonts w:ascii="Anek Devanagari" w:hAnsi="Anek Devanagari" w:eastAsia="Anek Devanagari" w:cs="Anek Devanagari"/>
                    <w:sz w:val="20"/>
                    <w:szCs w:val="20"/>
                  </w:rPr>
                  <w:t>ty</w:t>
                </w:r>
                <w:r w:rsidRPr="11AC1BD0" w:rsidR="06A11028">
                  <w:rPr>
                    <w:rFonts w:ascii="Anek Devanagari" w:hAnsi="Anek Devanagari" w:eastAsia="Anek Devanagari" w:cs="Anek Devanagari"/>
                    <w:sz w:val="20"/>
                    <w:szCs w:val="20"/>
                  </w:rPr>
                  <w:t xml:space="preserve"> and security.</w:t>
                </w:r>
              </w:p>
            </w:tc>
          </w:tr>
        </w:tbl>
        <w:p xmlns:wp14="http://schemas.microsoft.com/office/word/2010/wordml" w:rsidRPr="00482827" w:rsidR="001F57F7" w:rsidP="11AC1BD0" w:rsidRDefault="00F564AB" w14:paraId="0E27B00A" wp14:textId="76A0FF67">
          <w:pPr>
            <w:pStyle w:val="Normal"/>
            <w:rPr>
              <w:rFonts w:ascii="Anek Devanagari SemiBold" w:hAnsi="Anek Devanagari SemiBold" w:eastAsia="" w:cs="Anek Devanagari SemiBold" w:eastAsiaTheme="majorEastAsia"/>
              <w:b w:val="1"/>
              <w:bCs w:val="1"/>
              <w:caps w:val="1"/>
              <w:color w:val="F15B40"/>
              <w:spacing w:val="20"/>
              <w:sz w:val="28"/>
              <w:szCs w:val="28"/>
            </w:rPr>
          </w:pPr>
        </w:p>
      </w:sdtContent>
    </w:sdt>
    <w:sectPr w:rsidRPr="00635A59" w:rsidR="00A92B24" w:rsidSect="0000117B">
      <w:headerReference w:type="default" r:id="rId10"/>
      <w:footerReference w:type="default" r:id="rId11"/>
      <w:pgSz w:w="12240" w:h="15840" w:orient="portrait" w:code="1"/>
      <w:pgMar w:top="1009" w:right="1440" w:bottom="720" w:left="1440" w:header="709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F7656C" w:rsidP="0058680F" w:rsidRDefault="00F7656C" w14:paraId="4DDBEF00" wp14:textId="77777777">
      <w:r>
        <w:separator/>
      </w:r>
    </w:p>
  </w:endnote>
  <w:endnote w:type="continuationSeparator" w:id="0">
    <w:p xmlns:wp14="http://schemas.microsoft.com/office/word/2010/wordml" w:rsidR="00F7656C" w:rsidP="0058680F" w:rsidRDefault="00F7656C" w14:paraId="3461D779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nek Devanagari SemiBold">
    <w:altName w:val="Mangal"/>
    <w:charset w:val="00"/>
    <w:family w:val="auto"/>
    <w:pitch w:val="variable"/>
    <w:sig w:usb0="80008003" w:usb1="00000001" w:usb2="00000000" w:usb3="00000000" w:csb0="00000001" w:csb1="00000000"/>
  </w:font>
  <w:font w:name="Anek Devanagari">
    <w:altName w:val="Mangal"/>
    <w:charset w:val="00"/>
    <w:family w:val="auto"/>
    <w:pitch w:val="variable"/>
    <w:sig w:usb0="80008003" w:usb1="00000001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 w:val="0"/>
      </w:rPr>
      <w:id w:val="910352868"/>
      <w:docPartObj>
        <w:docPartGallery w:val="Page Numbers (Bottom of Page)"/>
        <w:docPartUnique/>
      </w:docPartObj>
    </w:sdtPr>
    <w:sdtEndPr>
      <w:rPr>
        <w:b/>
        <w:bCs/>
        <w:color w:val="7F7F7F" w:themeColor="background1" w:themeShade="7F"/>
        <w:spacing w:val="60"/>
      </w:rPr>
    </w:sdtEndPr>
    <w:sdtContent>
      <w:p xmlns:wp14="http://schemas.microsoft.com/office/word/2010/wordml" w:rsidR="0069300D" w:rsidRDefault="0069300D" w14:paraId="065C2B4C" wp14:textId="77777777">
        <w:pPr>
          <w:pStyle w:val="Footer"/>
          <w:pBdr>
            <w:top w:val="single" w:color="D9D9D9" w:themeColor="background1" w:themeShade="D9" w:sz="4" w:space="1"/>
          </w:pBdr>
          <w:rPr>
            <w:b w:val="0"/>
            <w:bCs/>
          </w:rPr>
        </w:pPr>
        <w:r>
          <w:rPr>
            <w:b w:val="0"/>
          </w:rPr>
          <w:fldChar w:fldCharType="begin"/>
        </w:r>
        <w:r>
          <w:instrText xml:space="preserve"> PAGE   \* MERGEFORMAT </w:instrText>
        </w:r>
        <w:r>
          <w:rPr>
            <w:b w:val="0"/>
          </w:rPr>
          <w:fldChar w:fldCharType="separate"/>
        </w:r>
        <w:r>
          <w:rPr>
            <w:bCs/>
            <w:noProof/>
          </w:rPr>
          <w:t>2</w:t>
        </w:r>
        <w:r>
          <w:rPr>
            <w:b w:val="0"/>
            <w:bCs/>
            <w:noProof/>
          </w:rPr>
          <w:fldChar w:fldCharType="end"/>
        </w:r>
        <w:r>
          <w:rPr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xmlns:wp14="http://schemas.microsoft.com/office/word/2010/wordml" w:rsidR="00350D53" w:rsidP="00350D53" w:rsidRDefault="00350D53" w14:paraId="1299C43A" wp14:textId="77777777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F7656C" w:rsidP="0058680F" w:rsidRDefault="00F7656C" w14:paraId="4101652C" wp14:textId="77777777">
      <w:r>
        <w:separator/>
      </w:r>
    </w:p>
  </w:footnote>
  <w:footnote w:type="continuationSeparator" w:id="0">
    <w:p xmlns:wp14="http://schemas.microsoft.com/office/word/2010/wordml" w:rsidR="00F7656C" w:rsidP="0058680F" w:rsidRDefault="00F7656C" w14:paraId="4B99056E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xmlns:wp14="http://schemas.microsoft.com/office/word/2010/wordml" w:rsidR="0069300D" w:rsidRDefault="0069300D" w14:paraId="75C057CB" wp14:textId="77777777">
    <w:pPr>
      <w:pStyle w:val="Header"/>
    </w:pPr>
    <w:r>
      <w:rPr>
        <w:noProof/>
      </w:rPr>
      <w:drawing>
        <wp:anchor xmlns:wp14="http://schemas.microsoft.com/office/word/2010/wordprocessingDrawing" distT="0" distB="0" distL="114300" distR="114300" simplePos="0" relativeHeight="251659264" behindDoc="1" locked="0" layoutInCell="1" allowOverlap="1" wp14:anchorId="08906F38" wp14:editId="46E1177D">
          <wp:simplePos x="0" y="0"/>
          <wp:positionH relativeFrom="column">
            <wp:posOffset>4998720</wp:posOffset>
          </wp:positionH>
          <wp:positionV relativeFrom="paragraph">
            <wp:posOffset>-412115</wp:posOffset>
          </wp:positionV>
          <wp:extent cx="1838960" cy="601788"/>
          <wp:effectExtent l="0" t="0" r="0" b="8255"/>
          <wp:wrapNone/>
          <wp:docPr id="185329298" name="Picture 1" descr="A blue text on a white background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5329298" name="Picture 1" descr="A blue text on a white background&#10;&#10;Description automatically generated with low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44972" cy="6037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D2F0C"/>
    <w:multiLevelType w:val="hybridMultilevel"/>
    <w:tmpl w:val="1C5AEA0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C936E49"/>
    <w:multiLevelType w:val="hybridMultilevel"/>
    <w:tmpl w:val="4D7AB528"/>
    <w:lvl w:ilvl="0" w:tplc="42AC21EA">
      <w:start w:val="1"/>
      <w:numFmt w:val="bullet"/>
      <w:lvlText w:val="•"/>
      <w:lvlJc w:val="left"/>
      <w:pPr>
        <w:ind w:left="721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1" w:tplc="7B980BCE">
      <w:start w:val="1"/>
      <w:numFmt w:val="bullet"/>
      <w:lvlText w:val="o"/>
      <w:lvlJc w:val="left"/>
      <w:pPr>
        <w:ind w:left="230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2" w:tplc="2C925B8E">
      <w:start w:val="1"/>
      <w:numFmt w:val="bullet"/>
      <w:lvlText w:val="▪"/>
      <w:lvlJc w:val="left"/>
      <w:pPr>
        <w:ind w:left="302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3" w:tplc="B68A5C0C">
      <w:start w:val="1"/>
      <w:numFmt w:val="bullet"/>
      <w:lvlText w:val="•"/>
      <w:lvlJc w:val="left"/>
      <w:pPr>
        <w:ind w:left="3741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4" w:tplc="ACA27938">
      <w:start w:val="1"/>
      <w:numFmt w:val="bullet"/>
      <w:lvlText w:val="o"/>
      <w:lvlJc w:val="left"/>
      <w:pPr>
        <w:ind w:left="446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5" w:tplc="F970C734">
      <w:start w:val="1"/>
      <w:numFmt w:val="bullet"/>
      <w:lvlText w:val="▪"/>
      <w:lvlJc w:val="left"/>
      <w:pPr>
        <w:ind w:left="518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6" w:tplc="9B3A9FF0">
      <w:start w:val="1"/>
      <w:numFmt w:val="bullet"/>
      <w:lvlText w:val="•"/>
      <w:lvlJc w:val="left"/>
      <w:pPr>
        <w:ind w:left="5901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7" w:tplc="2526A778">
      <w:start w:val="1"/>
      <w:numFmt w:val="bullet"/>
      <w:lvlText w:val="o"/>
      <w:lvlJc w:val="left"/>
      <w:pPr>
        <w:ind w:left="662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8" w:tplc="2A44FFCA">
      <w:start w:val="1"/>
      <w:numFmt w:val="bullet"/>
      <w:lvlText w:val="▪"/>
      <w:lvlJc w:val="left"/>
      <w:pPr>
        <w:ind w:left="734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2" w15:restartNumberingAfterBreak="0">
    <w:nsid w:val="2BB56BA5"/>
    <w:multiLevelType w:val="hybridMultilevel"/>
    <w:tmpl w:val="E034E08C"/>
    <w:lvl w:ilvl="0" w:tplc="B1F45EBE">
      <w:start w:val="1"/>
      <w:numFmt w:val="bullet"/>
      <w:lvlText w:val="□"/>
      <w:lvlJc w:val="left"/>
      <w:pPr>
        <w:ind w:left="720" w:hanging="360"/>
      </w:pPr>
      <w:rPr>
        <w:rFonts w:hint="default" w:ascii="Calibri" w:hAnsi="Calibr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3601931"/>
    <w:multiLevelType w:val="hybridMultilevel"/>
    <w:tmpl w:val="B260870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EC13B97"/>
    <w:multiLevelType w:val="hybridMultilevel"/>
    <w:tmpl w:val="20D61942"/>
    <w:lvl w:ilvl="0" w:tplc="B1F45EBE">
      <w:start w:val="1"/>
      <w:numFmt w:val="bullet"/>
      <w:lvlText w:val="□"/>
      <w:lvlJc w:val="left"/>
      <w:pPr>
        <w:ind w:left="720" w:hanging="360"/>
      </w:pPr>
      <w:rPr>
        <w:rFonts w:hint="default" w:ascii="Calibri" w:hAnsi="Calibr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4A5734AE"/>
    <w:multiLevelType w:val="hybridMultilevel"/>
    <w:tmpl w:val="49FCB5C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4C290C35"/>
    <w:multiLevelType w:val="hybridMultilevel"/>
    <w:tmpl w:val="DA603BD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522C2922"/>
    <w:multiLevelType w:val="hybridMultilevel"/>
    <w:tmpl w:val="68027006"/>
    <w:lvl w:ilvl="0" w:tplc="B1F45EBE">
      <w:start w:val="1"/>
      <w:numFmt w:val="bullet"/>
      <w:lvlText w:val="□"/>
      <w:lvlJc w:val="left"/>
      <w:pPr>
        <w:ind w:left="720" w:hanging="360"/>
      </w:pPr>
      <w:rPr>
        <w:rFonts w:hint="default" w:ascii="Calibri" w:hAnsi="Calibr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55585C26"/>
    <w:multiLevelType w:val="hybridMultilevel"/>
    <w:tmpl w:val="CE38D3A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Times New Roman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Times New Roman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Times New Roman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55E443A4"/>
    <w:multiLevelType w:val="hybridMultilevel"/>
    <w:tmpl w:val="74381E3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57924E5B"/>
    <w:multiLevelType w:val="hybridMultilevel"/>
    <w:tmpl w:val="9D741B84"/>
    <w:lvl w:ilvl="0" w:tplc="B1F45EBE">
      <w:start w:val="1"/>
      <w:numFmt w:val="bullet"/>
      <w:lvlText w:val="□"/>
      <w:lvlJc w:val="left"/>
      <w:pPr>
        <w:ind w:left="720" w:hanging="360"/>
      </w:pPr>
      <w:rPr>
        <w:rFonts w:hint="default" w:ascii="Calibri" w:hAnsi="Calibr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5A0835BD"/>
    <w:multiLevelType w:val="hybridMultilevel"/>
    <w:tmpl w:val="AD065A7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5CC9C85E"/>
    <w:multiLevelType w:val="hybridMultilevel"/>
    <w:tmpl w:val="FFFFFFFF"/>
    <w:lvl w:ilvl="0" w:tplc="F5B0E2E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EACA1A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A9278A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A89F2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B0AB42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56AE25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3FE09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2B2660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FDC0B4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5D572895"/>
    <w:multiLevelType w:val="hybridMultilevel"/>
    <w:tmpl w:val="0922C31A"/>
    <w:lvl w:ilvl="0" w:tplc="B1F45EBE">
      <w:start w:val="1"/>
      <w:numFmt w:val="bullet"/>
      <w:lvlText w:val="□"/>
      <w:lvlJc w:val="left"/>
      <w:pPr>
        <w:ind w:left="720" w:hanging="360"/>
      </w:pPr>
      <w:rPr>
        <w:rFonts w:hint="default" w:ascii="Calibri" w:hAnsi="Calibr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5E2A2A30"/>
    <w:multiLevelType w:val="hybridMultilevel"/>
    <w:tmpl w:val="51B05C52"/>
    <w:lvl w:ilvl="0" w:tplc="B1F45EBE">
      <w:start w:val="1"/>
      <w:numFmt w:val="bullet"/>
      <w:lvlText w:val="□"/>
      <w:lvlJc w:val="left"/>
      <w:pPr>
        <w:ind w:left="720" w:hanging="360"/>
      </w:pPr>
      <w:rPr>
        <w:rFonts w:hint="default" w:ascii="Calibri" w:hAnsi="Calibr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617A5CC3"/>
    <w:multiLevelType w:val="hybridMultilevel"/>
    <w:tmpl w:val="DE8657E2"/>
    <w:lvl w:ilvl="0" w:tplc="B1F45EBE">
      <w:start w:val="1"/>
      <w:numFmt w:val="bullet"/>
      <w:lvlText w:val="□"/>
      <w:lvlJc w:val="left"/>
      <w:pPr>
        <w:ind w:left="720" w:hanging="360"/>
      </w:pPr>
      <w:rPr>
        <w:rFonts w:hint="default" w:ascii="Calibri" w:hAnsi="Calibr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6A2010EA"/>
    <w:multiLevelType w:val="hybridMultilevel"/>
    <w:tmpl w:val="10F60FAC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7" w15:restartNumberingAfterBreak="0">
    <w:nsid w:val="71511386"/>
    <w:multiLevelType w:val="hybridMultilevel"/>
    <w:tmpl w:val="6810B37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69318076">
    <w:abstractNumId w:val="12"/>
  </w:num>
  <w:num w:numId="2" w16cid:durableId="839540833">
    <w:abstractNumId w:val="11"/>
  </w:num>
  <w:num w:numId="3" w16cid:durableId="680739714">
    <w:abstractNumId w:val="0"/>
  </w:num>
  <w:num w:numId="4" w16cid:durableId="1067648914">
    <w:abstractNumId w:val="6"/>
  </w:num>
  <w:num w:numId="5" w16cid:durableId="31003919">
    <w:abstractNumId w:val="9"/>
  </w:num>
  <w:num w:numId="6" w16cid:durableId="1298730118">
    <w:abstractNumId w:val="3"/>
  </w:num>
  <w:num w:numId="7" w16cid:durableId="1453942457">
    <w:abstractNumId w:val="4"/>
  </w:num>
  <w:num w:numId="8" w16cid:durableId="187253615">
    <w:abstractNumId w:val="5"/>
  </w:num>
  <w:num w:numId="9" w16cid:durableId="522666686">
    <w:abstractNumId w:val="14"/>
  </w:num>
  <w:num w:numId="10" w16cid:durableId="836001804">
    <w:abstractNumId w:val="15"/>
  </w:num>
  <w:num w:numId="11" w16cid:durableId="1400397966">
    <w:abstractNumId w:val="10"/>
  </w:num>
  <w:num w:numId="12" w16cid:durableId="1176379334">
    <w:abstractNumId w:val="2"/>
  </w:num>
  <w:num w:numId="13" w16cid:durableId="203755675">
    <w:abstractNumId w:val="7"/>
  </w:num>
  <w:num w:numId="14" w16cid:durableId="235940992">
    <w:abstractNumId w:val="13"/>
  </w:num>
  <w:num w:numId="15" w16cid:durableId="1243099263">
    <w:abstractNumId w:val="8"/>
  </w:num>
  <w:num w:numId="16" w16cid:durableId="626199810">
    <w:abstractNumId w:val="1"/>
  </w:num>
  <w:num w:numId="17" w16cid:durableId="1974480183">
    <w:abstractNumId w:val="17"/>
  </w:num>
  <w:num w:numId="18" w16cid:durableId="243614233">
    <w:abstractNumId w:val="1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removePersonalInformation/>
  <w:removeDateAndTime/>
  <w:proofState w:spelling="clean" w:grammar="dirty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94F"/>
    <w:rsid w:val="0000117B"/>
    <w:rsid w:val="000069FB"/>
    <w:rsid w:val="00021982"/>
    <w:rsid w:val="0004394E"/>
    <w:rsid w:val="000B30FB"/>
    <w:rsid w:val="000B4E5F"/>
    <w:rsid w:val="000B4F6F"/>
    <w:rsid w:val="000B7543"/>
    <w:rsid w:val="000C2712"/>
    <w:rsid w:val="00122C76"/>
    <w:rsid w:val="001232C8"/>
    <w:rsid w:val="00123C6D"/>
    <w:rsid w:val="00130678"/>
    <w:rsid w:val="00135271"/>
    <w:rsid w:val="00141ED6"/>
    <w:rsid w:val="00153445"/>
    <w:rsid w:val="00166E62"/>
    <w:rsid w:val="001846B2"/>
    <w:rsid w:val="001A0A4B"/>
    <w:rsid w:val="001A5219"/>
    <w:rsid w:val="001B4863"/>
    <w:rsid w:val="001C4DBE"/>
    <w:rsid w:val="001E6F85"/>
    <w:rsid w:val="001F57F7"/>
    <w:rsid w:val="00233D8A"/>
    <w:rsid w:val="00237CC7"/>
    <w:rsid w:val="00243A0A"/>
    <w:rsid w:val="0027145F"/>
    <w:rsid w:val="0028182B"/>
    <w:rsid w:val="0029531E"/>
    <w:rsid w:val="002A103F"/>
    <w:rsid w:val="002D617B"/>
    <w:rsid w:val="002E27E8"/>
    <w:rsid w:val="003033F2"/>
    <w:rsid w:val="00314AB7"/>
    <w:rsid w:val="00316161"/>
    <w:rsid w:val="003428EC"/>
    <w:rsid w:val="00350D53"/>
    <w:rsid w:val="00353B0B"/>
    <w:rsid w:val="003802C7"/>
    <w:rsid w:val="003A2812"/>
    <w:rsid w:val="003B4002"/>
    <w:rsid w:val="003D1CD0"/>
    <w:rsid w:val="003D4678"/>
    <w:rsid w:val="003D4D40"/>
    <w:rsid w:val="003DD742"/>
    <w:rsid w:val="003E35DA"/>
    <w:rsid w:val="003F6EB6"/>
    <w:rsid w:val="003F7541"/>
    <w:rsid w:val="0043632A"/>
    <w:rsid w:val="00445B76"/>
    <w:rsid w:val="00456CF8"/>
    <w:rsid w:val="00482827"/>
    <w:rsid w:val="004918A6"/>
    <w:rsid w:val="004967F9"/>
    <w:rsid w:val="004A58D2"/>
    <w:rsid w:val="004A5DC4"/>
    <w:rsid w:val="004B6355"/>
    <w:rsid w:val="004F2F18"/>
    <w:rsid w:val="004F2F32"/>
    <w:rsid w:val="004F38EC"/>
    <w:rsid w:val="00503DCB"/>
    <w:rsid w:val="00510F45"/>
    <w:rsid w:val="005265ED"/>
    <w:rsid w:val="0053523F"/>
    <w:rsid w:val="00536761"/>
    <w:rsid w:val="005378E9"/>
    <w:rsid w:val="00546A3B"/>
    <w:rsid w:val="0055694F"/>
    <w:rsid w:val="00556C84"/>
    <w:rsid w:val="00557B53"/>
    <w:rsid w:val="00571D28"/>
    <w:rsid w:val="00572C85"/>
    <w:rsid w:val="0058680F"/>
    <w:rsid w:val="005927CC"/>
    <w:rsid w:val="005A18DF"/>
    <w:rsid w:val="005D308C"/>
    <w:rsid w:val="005D39DC"/>
    <w:rsid w:val="005F4203"/>
    <w:rsid w:val="0060304D"/>
    <w:rsid w:val="006273E3"/>
    <w:rsid w:val="0063233B"/>
    <w:rsid w:val="00635A59"/>
    <w:rsid w:val="00685458"/>
    <w:rsid w:val="0069300D"/>
    <w:rsid w:val="00695361"/>
    <w:rsid w:val="00696D04"/>
    <w:rsid w:val="006A6B69"/>
    <w:rsid w:val="006C5197"/>
    <w:rsid w:val="006D6E83"/>
    <w:rsid w:val="006E26E6"/>
    <w:rsid w:val="006F1535"/>
    <w:rsid w:val="00733643"/>
    <w:rsid w:val="007421AA"/>
    <w:rsid w:val="00755AF9"/>
    <w:rsid w:val="007628D7"/>
    <w:rsid w:val="007854EA"/>
    <w:rsid w:val="00792C53"/>
    <w:rsid w:val="00792D9A"/>
    <w:rsid w:val="007D7966"/>
    <w:rsid w:val="007E00CC"/>
    <w:rsid w:val="007F13F3"/>
    <w:rsid w:val="00811D14"/>
    <w:rsid w:val="00836A25"/>
    <w:rsid w:val="00851766"/>
    <w:rsid w:val="008A5B25"/>
    <w:rsid w:val="008B32F1"/>
    <w:rsid w:val="008B33BD"/>
    <w:rsid w:val="008B4AB9"/>
    <w:rsid w:val="008B58E1"/>
    <w:rsid w:val="008B6475"/>
    <w:rsid w:val="008C5930"/>
    <w:rsid w:val="008D45D9"/>
    <w:rsid w:val="008D6306"/>
    <w:rsid w:val="008D7004"/>
    <w:rsid w:val="008E20B6"/>
    <w:rsid w:val="008E590C"/>
    <w:rsid w:val="0091681C"/>
    <w:rsid w:val="00954461"/>
    <w:rsid w:val="0095543B"/>
    <w:rsid w:val="00981289"/>
    <w:rsid w:val="00983B96"/>
    <w:rsid w:val="009A229D"/>
    <w:rsid w:val="009B06D0"/>
    <w:rsid w:val="009B588E"/>
    <w:rsid w:val="009C081C"/>
    <w:rsid w:val="009D7C6D"/>
    <w:rsid w:val="009E7834"/>
    <w:rsid w:val="009F7020"/>
    <w:rsid w:val="00A347CF"/>
    <w:rsid w:val="00A3626F"/>
    <w:rsid w:val="00A55030"/>
    <w:rsid w:val="00A6621B"/>
    <w:rsid w:val="00A7247E"/>
    <w:rsid w:val="00A92B24"/>
    <w:rsid w:val="00A978F9"/>
    <w:rsid w:val="00AA508B"/>
    <w:rsid w:val="00AB36A4"/>
    <w:rsid w:val="00AC7F46"/>
    <w:rsid w:val="00AD02AE"/>
    <w:rsid w:val="00AD18F0"/>
    <w:rsid w:val="00AE00A5"/>
    <w:rsid w:val="00B04497"/>
    <w:rsid w:val="00B14286"/>
    <w:rsid w:val="00B15EBB"/>
    <w:rsid w:val="00B255A0"/>
    <w:rsid w:val="00B400AF"/>
    <w:rsid w:val="00B41DA0"/>
    <w:rsid w:val="00B44424"/>
    <w:rsid w:val="00B60D68"/>
    <w:rsid w:val="00B735D9"/>
    <w:rsid w:val="00B7421E"/>
    <w:rsid w:val="00BA788F"/>
    <w:rsid w:val="00C055DE"/>
    <w:rsid w:val="00C0619C"/>
    <w:rsid w:val="00C25EC8"/>
    <w:rsid w:val="00C36583"/>
    <w:rsid w:val="00C6250D"/>
    <w:rsid w:val="00C65329"/>
    <w:rsid w:val="00C65A51"/>
    <w:rsid w:val="00C66D4A"/>
    <w:rsid w:val="00CB498C"/>
    <w:rsid w:val="00CC32FA"/>
    <w:rsid w:val="00CD378B"/>
    <w:rsid w:val="00CD412B"/>
    <w:rsid w:val="00CD4ACF"/>
    <w:rsid w:val="00CD61B3"/>
    <w:rsid w:val="00D151CE"/>
    <w:rsid w:val="00D6019B"/>
    <w:rsid w:val="00D72D1E"/>
    <w:rsid w:val="00D87791"/>
    <w:rsid w:val="00D92A4B"/>
    <w:rsid w:val="00D93E61"/>
    <w:rsid w:val="00DB7A67"/>
    <w:rsid w:val="00DD4007"/>
    <w:rsid w:val="00DD4D0E"/>
    <w:rsid w:val="00DD7557"/>
    <w:rsid w:val="00DF5273"/>
    <w:rsid w:val="00E0122E"/>
    <w:rsid w:val="00E024F0"/>
    <w:rsid w:val="00E054BD"/>
    <w:rsid w:val="00E342DA"/>
    <w:rsid w:val="00E40985"/>
    <w:rsid w:val="00E62773"/>
    <w:rsid w:val="00E740F0"/>
    <w:rsid w:val="00E84482"/>
    <w:rsid w:val="00E9663C"/>
    <w:rsid w:val="00ED08F6"/>
    <w:rsid w:val="00ED1E1E"/>
    <w:rsid w:val="00EE3D43"/>
    <w:rsid w:val="00EE5986"/>
    <w:rsid w:val="00F02405"/>
    <w:rsid w:val="00F1000C"/>
    <w:rsid w:val="00F341ED"/>
    <w:rsid w:val="00F458C9"/>
    <w:rsid w:val="00F564AB"/>
    <w:rsid w:val="00F7656C"/>
    <w:rsid w:val="00F85BF5"/>
    <w:rsid w:val="00F86C89"/>
    <w:rsid w:val="00FF7F28"/>
    <w:rsid w:val="01A80FB9"/>
    <w:rsid w:val="02174CD6"/>
    <w:rsid w:val="022176CA"/>
    <w:rsid w:val="0228FD5F"/>
    <w:rsid w:val="02FD6355"/>
    <w:rsid w:val="0319F13C"/>
    <w:rsid w:val="033B1DAF"/>
    <w:rsid w:val="03901BF4"/>
    <w:rsid w:val="03CD0CDA"/>
    <w:rsid w:val="041DBDAC"/>
    <w:rsid w:val="042649B4"/>
    <w:rsid w:val="046F660E"/>
    <w:rsid w:val="048A133D"/>
    <w:rsid w:val="049CF5E4"/>
    <w:rsid w:val="04A170C2"/>
    <w:rsid w:val="05374CDF"/>
    <w:rsid w:val="05C4B398"/>
    <w:rsid w:val="06A11028"/>
    <w:rsid w:val="06AD5641"/>
    <w:rsid w:val="06F30887"/>
    <w:rsid w:val="074AF5E3"/>
    <w:rsid w:val="0897012F"/>
    <w:rsid w:val="08B91D90"/>
    <w:rsid w:val="08C7C444"/>
    <w:rsid w:val="09020D47"/>
    <w:rsid w:val="096582DC"/>
    <w:rsid w:val="09F28D2A"/>
    <w:rsid w:val="0A1F31FC"/>
    <w:rsid w:val="0A5A7F65"/>
    <w:rsid w:val="0B6976DB"/>
    <w:rsid w:val="0C0752EF"/>
    <w:rsid w:val="0C9AFC23"/>
    <w:rsid w:val="0CD1D6DF"/>
    <w:rsid w:val="0CF56797"/>
    <w:rsid w:val="0D0E7A27"/>
    <w:rsid w:val="0E4BAF7C"/>
    <w:rsid w:val="0E6F7107"/>
    <w:rsid w:val="0EB1D508"/>
    <w:rsid w:val="0F400FED"/>
    <w:rsid w:val="0F43B21C"/>
    <w:rsid w:val="0F8D9E05"/>
    <w:rsid w:val="0FE2184E"/>
    <w:rsid w:val="0FE8DCE3"/>
    <w:rsid w:val="1007B212"/>
    <w:rsid w:val="1025B4A2"/>
    <w:rsid w:val="105F83D5"/>
    <w:rsid w:val="110ECABE"/>
    <w:rsid w:val="11AC1BD0"/>
    <w:rsid w:val="11ADB688"/>
    <w:rsid w:val="11FD24B0"/>
    <w:rsid w:val="12827D9A"/>
    <w:rsid w:val="12BFE7AE"/>
    <w:rsid w:val="12DF9BB9"/>
    <w:rsid w:val="12EB8CC7"/>
    <w:rsid w:val="13A7260F"/>
    <w:rsid w:val="13F2E314"/>
    <w:rsid w:val="153012DE"/>
    <w:rsid w:val="158FA3F9"/>
    <w:rsid w:val="15C26ED3"/>
    <w:rsid w:val="15EF205D"/>
    <w:rsid w:val="1627A365"/>
    <w:rsid w:val="16523330"/>
    <w:rsid w:val="16914014"/>
    <w:rsid w:val="16EC5FD7"/>
    <w:rsid w:val="170836A5"/>
    <w:rsid w:val="170AA478"/>
    <w:rsid w:val="1721B68D"/>
    <w:rsid w:val="172B733B"/>
    <w:rsid w:val="1737F589"/>
    <w:rsid w:val="176749C0"/>
    <w:rsid w:val="17FB377C"/>
    <w:rsid w:val="1818F16A"/>
    <w:rsid w:val="18658877"/>
    <w:rsid w:val="18FAC18A"/>
    <w:rsid w:val="192636BA"/>
    <w:rsid w:val="19DC3D2A"/>
    <w:rsid w:val="1A746779"/>
    <w:rsid w:val="1BAD87D2"/>
    <w:rsid w:val="1C4A46EB"/>
    <w:rsid w:val="1CBE4DA3"/>
    <w:rsid w:val="1DBB5681"/>
    <w:rsid w:val="1DC4CB78"/>
    <w:rsid w:val="1DFD5522"/>
    <w:rsid w:val="1E989B4F"/>
    <w:rsid w:val="1F71C6D9"/>
    <w:rsid w:val="1F90B7F1"/>
    <w:rsid w:val="2075855E"/>
    <w:rsid w:val="20B23C87"/>
    <w:rsid w:val="20CBDBE7"/>
    <w:rsid w:val="20D38623"/>
    <w:rsid w:val="21FDE565"/>
    <w:rsid w:val="22187260"/>
    <w:rsid w:val="223B0C34"/>
    <w:rsid w:val="2242BF62"/>
    <w:rsid w:val="2256B25F"/>
    <w:rsid w:val="227A4CA5"/>
    <w:rsid w:val="22D5913C"/>
    <w:rsid w:val="22EC9A11"/>
    <w:rsid w:val="2396B15C"/>
    <w:rsid w:val="23C01CEE"/>
    <w:rsid w:val="23E42CA1"/>
    <w:rsid w:val="23F397AD"/>
    <w:rsid w:val="2421E199"/>
    <w:rsid w:val="2450FFCA"/>
    <w:rsid w:val="24CE25E3"/>
    <w:rsid w:val="24F27CFA"/>
    <w:rsid w:val="2507C6D9"/>
    <w:rsid w:val="25229E52"/>
    <w:rsid w:val="25735083"/>
    <w:rsid w:val="25DD1C55"/>
    <w:rsid w:val="260D1BC0"/>
    <w:rsid w:val="264CFC9F"/>
    <w:rsid w:val="264D1145"/>
    <w:rsid w:val="272F0135"/>
    <w:rsid w:val="27B6C01B"/>
    <w:rsid w:val="28AF532F"/>
    <w:rsid w:val="28F6D5F6"/>
    <w:rsid w:val="29075939"/>
    <w:rsid w:val="2907967A"/>
    <w:rsid w:val="297024E7"/>
    <w:rsid w:val="2980F3F9"/>
    <w:rsid w:val="29F73C87"/>
    <w:rsid w:val="2A546360"/>
    <w:rsid w:val="2A7755BE"/>
    <w:rsid w:val="2B2E5F41"/>
    <w:rsid w:val="2B44F1E3"/>
    <w:rsid w:val="2BFD7B88"/>
    <w:rsid w:val="2C2FBDC4"/>
    <w:rsid w:val="2C38B6E0"/>
    <w:rsid w:val="2CC01F38"/>
    <w:rsid w:val="2D5CF4D5"/>
    <w:rsid w:val="2E2B438C"/>
    <w:rsid w:val="2E4152F4"/>
    <w:rsid w:val="2E59E932"/>
    <w:rsid w:val="2E840671"/>
    <w:rsid w:val="2E9CA1A3"/>
    <w:rsid w:val="2EF7974A"/>
    <w:rsid w:val="2F47C593"/>
    <w:rsid w:val="2F8A337C"/>
    <w:rsid w:val="2FC5B583"/>
    <w:rsid w:val="306AA74D"/>
    <w:rsid w:val="30DB2BD2"/>
    <w:rsid w:val="3128D91F"/>
    <w:rsid w:val="320CCE52"/>
    <w:rsid w:val="32121CB0"/>
    <w:rsid w:val="328ADEDD"/>
    <w:rsid w:val="32B37E78"/>
    <w:rsid w:val="32B5EB01"/>
    <w:rsid w:val="3362861F"/>
    <w:rsid w:val="33ADF825"/>
    <w:rsid w:val="341A4F34"/>
    <w:rsid w:val="343A01E7"/>
    <w:rsid w:val="344AF752"/>
    <w:rsid w:val="3485FA5B"/>
    <w:rsid w:val="34892028"/>
    <w:rsid w:val="348D303F"/>
    <w:rsid w:val="357B5250"/>
    <w:rsid w:val="359B09B0"/>
    <w:rsid w:val="3685967D"/>
    <w:rsid w:val="36A2C686"/>
    <w:rsid w:val="36DC90B4"/>
    <w:rsid w:val="37187396"/>
    <w:rsid w:val="37353BBF"/>
    <w:rsid w:val="378470BE"/>
    <w:rsid w:val="383E52F2"/>
    <w:rsid w:val="3876CC70"/>
    <w:rsid w:val="38776FFC"/>
    <w:rsid w:val="3923E277"/>
    <w:rsid w:val="397A906B"/>
    <w:rsid w:val="39E3D849"/>
    <w:rsid w:val="3A0036A2"/>
    <w:rsid w:val="3A0D0D7B"/>
    <w:rsid w:val="3A2F3AC9"/>
    <w:rsid w:val="3A53D00F"/>
    <w:rsid w:val="3A6B8F25"/>
    <w:rsid w:val="3AB28232"/>
    <w:rsid w:val="3C647551"/>
    <w:rsid w:val="3D4C3C8E"/>
    <w:rsid w:val="3D5382C0"/>
    <w:rsid w:val="3E5571C1"/>
    <w:rsid w:val="3E5B5E19"/>
    <w:rsid w:val="3F8718A0"/>
    <w:rsid w:val="4032E3CE"/>
    <w:rsid w:val="404D575F"/>
    <w:rsid w:val="40674BB7"/>
    <w:rsid w:val="412BCF41"/>
    <w:rsid w:val="417831CB"/>
    <w:rsid w:val="41AB2C80"/>
    <w:rsid w:val="41CF2F17"/>
    <w:rsid w:val="41D94D8E"/>
    <w:rsid w:val="41E2B500"/>
    <w:rsid w:val="425B922C"/>
    <w:rsid w:val="4311B909"/>
    <w:rsid w:val="4320651D"/>
    <w:rsid w:val="437AC05F"/>
    <w:rsid w:val="4481D6DE"/>
    <w:rsid w:val="449DA59C"/>
    <w:rsid w:val="455C90EA"/>
    <w:rsid w:val="461EAA41"/>
    <w:rsid w:val="46561C52"/>
    <w:rsid w:val="465F49B0"/>
    <w:rsid w:val="46A9B386"/>
    <w:rsid w:val="46E08686"/>
    <w:rsid w:val="4783E272"/>
    <w:rsid w:val="48C76F68"/>
    <w:rsid w:val="48D5E733"/>
    <w:rsid w:val="4909CDC4"/>
    <w:rsid w:val="499F6948"/>
    <w:rsid w:val="49D0FB1B"/>
    <w:rsid w:val="4A215D08"/>
    <w:rsid w:val="4A858424"/>
    <w:rsid w:val="4ACDB7BF"/>
    <w:rsid w:val="4B1A4FBF"/>
    <w:rsid w:val="4BB5C6B7"/>
    <w:rsid w:val="4C731040"/>
    <w:rsid w:val="4C75B456"/>
    <w:rsid w:val="4CB74092"/>
    <w:rsid w:val="4D49E143"/>
    <w:rsid w:val="4EFA5F09"/>
    <w:rsid w:val="4F4D9D02"/>
    <w:rsid w:val="4FC0AE2F"/>
    <w:rsid w:val="4FFA3381"/>
    <w:rsid w:val="503D1D89"/>
    <w:rsid w:val="50999EE0"/>
    <w:rsid w:val="509C6AA9"/>
    <w:rsid w:val="50DF2EA2"/>
    <w:rsid w:val="51A9B9E5"/>
    <w:rsid w:val="51B1CC23"/>
    <w:rsid w:val="51D16FBC"/>
    <w:rsid w:val="52F336C7"/>
    <w:rsid w:val="530B680F"/>
    <w:rsid w:val="53D7C0CC"/>
    <w:rsid w:val="552F5750"/>
    <w:rsid w:val="5538B057"/>
    <w:rsid w:val="559A62E5"/>
    <w:rsid w:val="55C91F43"/>
    <w:rsid w:val="55FE37B4"/>
    <w:rsid w:val="561717C6"/>
    <w:rsid w:val="56F1F3F2"/>
    <w:rsid w:val="56F76903"/>
    <w:rsid w:val="579AC203"/>
    <w:rsid w:val="58BA1556"/>
    <w:rsid w:val="593B2405"/>
    <w:rsid w:val="593F9949"/>
    <w:rsid w:val="5943CF6C"/>
    <w:rsid w:val="595D0BC9"/>
    <w:rsid w:val="5961E0E8"/>
    <w:rsid w:val="597B34CB"/>
    <w:rsid w:val="59BB124E"/>
    <w:rsid w:val="59E95469"/>
    <w:rsid w:val="59FF05AE"/>
    <w:rsid w:val="5A290A8D"/>
    <w:rsid w:val="5A57EC00"/>
    <w:rsid w:val="5A92C175"/>
    <w:rsid w:val="5AD9DF7F"/>
    <w:rsid w:val="5ADB233C"/>
    <w:rsid w:val="5AF1C271"/>
    <w:rsid w:val="5B0FEA6A"/>
    <w:rsid w:val="5BFBCF8C"/>
    <w:rsid w:val="5C01CDF8"/>
    <w:rsid w:val="5C0F40EF"/>
    <w:rsid w:val="5C4F9347"/>
    <w:rsid w:val="5CB8D585"/>
    <w:rsid w:val="5D196A33"/>
    <w:rsid w:val="5E42D3AB"/>
    <w:rsid w:val="5EF156EF"/>
    <w:rsid w:val="600FA1C7"/>
    <w:rsid w:val="60258278"/>
    <w:rsid w:val="60CFBB48"/>
    <w:rsid w:val="60D7CAAC"/>
    <w:rsid w:val="6136F541"/>
    <w:rsid w:val="61A388CC"/>
    <w:rsid w:val="634CAD49"/>
    <w:rsid w:val="641556A5"/>
    <w:rsid w:val="64D56E12"/>
    <w:rsid w:val="65098C96"/>
    <w:rsid w:val="651C205D"/>
    <w:rsid w:val="65E4872E"/>
    <w:rsid w:val="6610CDAB"/>
    <w:rsid w:val="661BADA1"/>
    <w:rsid w:val="669525B5"/>
    <w:rsid w:val="66972C6D"/>
    <w:rsid w:val="67532390"/>
    <w:rsid w:val="67C68CBE"/>
    <w:rsid w:val="67E02798"/>
    <w:rsid w:val="67F8FE0D"/>
    <w:rsid w:val="68E4E71A"/>
    <w:rsid w:val="6976CB08"/>
    <w:rsid w:val="6AA97E44"/>
    <w:rsid w:val="6AAF3910"/>
    <w:rsid w:val="6B4C824B"/>
    <w:rsid w:val="6B6657E9"/>
    <w:rsid w:val="6BBA4FF0"/>
    <w:rsid w:val="6C1CD93A"/>
    <w:rsid w:val="6C30410D"/>
    <w:rsid w:val="6C9D6C17"/>
    <w:rsid w:val="6CA3D88E"/>
    <w:rsid w:val="6CEC06E8"/>
    <w:rsid w:val="6D0353F8"/>
    <w:rsid w:val="6DA3DAAD"/>
    <w:rsid w:val="6DEE7CBC"/>
    <w:rsid w:val="6E813BD1"/>
    <w:rsid w:val="6EBC153A"/>
    <w:rsid w:val="6EC01176"/>
    <w:rsid w:val="6EC54D22"/>
    <w:rsid w:val="6EE7917E"/>
    <w:rsid w:val="6EF1C75E"/>
    <w:rsid w:val="6F0B06CA"/>
    <w:rsid w:val="6F0F895A"/>
    <w:rsid w:val="6F7C7305"/>
    <w:rsid w:val="6FEBB14B"/>
    <w:rsid w:val="70870BA9"/>
    <w:rsid w:val="72504519"/>
    <w:rsid w:val="731BC033"/>
    <w:rsid w:val="744BBE49"/>
    <w:rsid w:val="7471F0CD"/>
    <w:rsid w:val="7479FFA2"/>
    <w:rsid w:val="756B9D19"/>
    <w:rsid w:val="759CA6E0"/>
    <w:rsid w:val="75A538D0"/>
    <w:rsid w:val="75E84363"/>
    <w:rsid w:val="7606ABC8"/>
    <w:rsid w:val="761836CE"/>
    <w:rsid w:val="762CCF61"/>
    <w:rsid w:val="766AD000"/>
    <w:rsid w:val="772FD98A"/>
    <w:rsid w:val="7764F5DF"/>
    <w:rsid w:val="78465BDE"/>
    <w:rsid w:val="7852C04B"/>
    <w:rsid w:val="78585C1F"/>
    <w:rsid w:val="792E4FC5"/>
    <w:rsid w:val="793C4237"/>
    <w:rsid w:val="795E9F00"/>
    <w:rsid w:val="796EEEB3"/>
    <w:rsid w:val="7989FD20"/>
    <w:rsid w:val="7A72EFA6"/>
    <w:rsid w:val="7ADDF854"/>
    <w:rsid w:val="7AEB8B69"/>
    <w:rsid w:val="7B06613E"/>
    <w:rsid w:val="7BDA46BB"/>
    <w:rsid w:val="7CBC06BD"/>
    <w:rsid w:val="7D340AB1"/>
    <w:rsid w:val="7DE657D9"/>
    <w:rsid w:val="7E9C2224"/>
    <w:rsid w:val="7EBFD015"/>
    <w:rsid w:val="7EED5AA6"/>
    <w:rsid w:val="7EFD000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4B96F5"/>
  <w15:docId w15:val="{6C242A9D-295B-4E77-A3E3-F226868CE7F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/>
    <w:lsdException w:name="Emphasis" w:uiPriority="20" w:semiHidden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semiHidden="1"/>
    <w:lsdException w:name="Intense Quote" w:uiPriority="30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/>
    <w:lsdException w:name="Intense Emphasis" w:uiPriority="21" w:semiHidden="1"/>
    <w:lsdException w:name="Subtle Reference" w:uiPriority="31" w:semiHidden="1"/>
    <w:lsdException w:name="Intense Reference" w:uiPriority="32" w:semiHidden="1"/>
    <w:lsdException w:name="Book Title" w:uiPriority="33" w:semiHidden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069FB"/>
    <w:pPr>
      <w:spacing w:before="60" w:after="60" w:line="250" w:lineRule="auto"/>
    </w:pPr>
    <w:rPr>
      <w:rFonts w:cs="Times New Roman (Body CS)"/>
      <w:spacing w:val="1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42DA"/>
    <w:pPr>
      <w:keepNext/>
      <w:keepLines/>
      <w:spacing w:before="120" w:after="120" w:line="240" w:lineRule="auto"/>
      <w:outlineLvl w:val="0"/>
    </w:pPr>
    <w:rPr>
      <w:rFonts w:cs="Times New Roman (Headings CS)" w:asciiTheme="majorHAnsi" w:hAnsiTheme="majorHAnsi" w:eastAsiaTheme="majorEastAsia"/>
      <w:b/>
      <w:bCs/>
      <w:caps/>
      <w:color w:val="9E2E20" w:themeColor="accent6" w:themeShade="80"/>
      <w:spacing w:val="20"/>
      <w:sz w:val="24"/>
      <w:szCs w:val="3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43A0A"/>
    <w:pPr>
      <w:ind w:left="720"/>
      <w:contextualSpacing/>
    </w:pPr>
  </w:style>
  <w:style w:type="character" w:styleId="Hyperlink">
    <w:name w:val="Hyperlink"/>
    <w:basedOn w:val="DefaultParagraphFont"/>
    <w:uiPriority w:val="99"/>
    <w:rsid w:val="001846B2"/>
    <w:rPr>
      <w:color w:val="0563C1" w:themeColor="hyperlink"/>
      <w:u w:val="single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rsid w:val="001846B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35A59"/>
    <w:rPr>
      <w:color w:val="954F72" w:themeColor="followed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E342DA"/>
    <w:pPr>
      <w:spacing w:before="0" w:after="360"/>
      <w:contextualSpacing/>
    </w:pPr>
    <w:rPr>
      <w:rFonts w:cs="Times New Roman (Headings CS)" w:asciiTheme="majorHAnsi" w:hAnsiTheme="majorHAnsi" w:eastAsiaTheme="majorEastAsia"/>
      <w:caps/>
      <w:noProof/>
      <w:color w:val="515F23" w:themeColor="accent5"/>
      <w:kern w:val="28"/>
      <w:sz w:val="60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E342DA"/>
    <w:rPr>
      <w:rFonts w:cs="Times New Roman (Headings CS)" w:asciiTheme="majorHAnsi" w:hAnsiTheme="majorHAnsi" w:eastAsiaTheme="majorEastAsia"/>
      <w:caps/>
      <w:noProof/>
      <w:color w:val="515F23" w:themeColor="accent5"/>
      <w:spacing w:val="10"/>
      <w:kern w:val="28"/>
      <w:sz w:val="60"/>
      <w:szCs w:val="52"/>
    </w:rPr>
  </w:style>
  <w:style w:type="character" w:styleId="Heading1Char" w:customStyle="1">
    <w:name w:val="Heading 1 Char"/>
    <w:basedOn w:val="DefaultParagraphFont"/>
    <w:link w:val="Heading1"/>
    <w:uiPriority w:val="9"/>
    <w:rsid w:val="00E342DA"/>
    <w:rPr>
      <w:rFonts w:cs="Times New Roman (Headings CS)" w:asciiTheme="majorHAnsi" w:hAnsiTheme="majorHAnsi" w:eastAsiaTheme="majorEastAsia"/>
      <w:b/>
      <w:bCs/>
      <w:caps/>
      <w:color w:val="9E2E20" w:themeColor="accent6" w:themeShade="80"/>
      <w:spacing w:val="20"/>
      <w:szCs w:val="32"/>
    </w:rPr>
  </w:style>
  <w:style w:type="paragraph" w:styleId="checklistindent" w:customStyle="1">
    <w:name w:val="checklist indent"/>
    <w:basedOn w:val="Normal"/>
    <w:qFormat/>
    <w:rsid w:val="008B33BD"/>
    <w:pPr>
      <w:ind w:left="357" w:hanging="357"/>
    </w:pPr>
  </w:style>
  <w:style w:type="paragraph" w:styleId="Header">
    <w:name w:val="header"/>
    <w:basedOn w:val="Normal"/>
    <w:link w:val="HeaderChar"/>
    <w:uiPriority w:val="99"/>
    <w:unhideWhenUsed/>
    <w:rsid w:val="00350D53"/>
    <w:pPr>
      <w:tabs>
        <w:tab w:val="center" w:pos="4513"/>
        <w:tab w:val="right" w:pos="9026"/>
      </w:tabs>
      <w:spacing w:before="0"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50D53"/>
    <w:rPr>
      <w:sz w:val="21"/>
    </w:rPr>
  </w:style>
  <w:style w:type="paragraph" w:styleId="Footer">
    <w:name w:val="footer"/>
    <w:basedOn w:val="Normal"/>
    <w:link w:val="FooterChar"/>
    <w:uiPriority w:val="99"/>
    <w:rsid w:val="00F02405"/>
    <w:pPr>
      <w:tabs>
        <w:tab w:val="center" w:pos="4513"/>
        <w:tab w:val="right" w:pos="9026"/>
      </w:tabs>
      <w:spacing w:before="0" w:after="0" w:line="240" w:lineRule="auto"/>
    </w:pPr>
    <w:rPr>
      <w:b/>
      <w:caps/>
      <w:color w:val="515F23" w:themeColor="accent5"/>
      <w:sz w:val="16"/>
    </w:rPr>
  </w:style>
  <w:style w:type="character" w:styleId="FooterChar" w:customStyle="1">
    <w:name w:val="Footer Char"/>
    <w:basedOn w:val="DefaultParagraphFont"/>
    <w:link w:val="Footer"/>
    <w:uiPriority w:val="99"/>
    <w:rsid w:val="00E342DA"/>
    <w:rPr>
      <w:rFonts w:ascii="Century Gothic" w:hAnsi="Century Gothic" w:cs="Times New Roman (Body CS)"/>
      <w:b/>
      <w:caps/>
      <w:color w:val="515F23" w:themeColor="accent5"/>
      <w:spacing w:val="10"/>
      <w:sz w:val="16"/>
    </w:rPr>
  </w:style>
  <w:style w:type="table" w:styleId="TableGrid">
    <w:name w:val="Table Grid"/>
    <w:basedOn w:val="TableNormal"/>
    <w:uiPriority w:val="59"/>
    <w:rsid w:val="009B06D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PlaceholderText">
    <w:name w:val="Placeholder Text"/>
    <w:basedOn w:val="DefaultParagraphFont"/>
    <w:uiPriority w:val="99"/>
    <w:semiHidden/>
    <w:rsid w:val="00E342DA"/>
    <w:rPr>
      <w:color w:val="808080"/>
    </w:rPr>
  </w:style>
  <w:style w:type="character" w:styleId="UnresolvedMention">
    <w:name w:val="Unresolved Mention"/>
    <w:basedOn w:val="DefaultParagraphFont"/>
    <w:uiPriority w:val="99"/>
    <w:semiHidden/>
    <w:unhideWhenUsed/>
    <w:rsid w:val="000069FB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1"/>
    <w:rsid w:val="000069FB"/>
    <w:pPr>
      <w:numPr>
        <w:ilvl w:val="1"/>
      </w:numPr>
      <w:spacing w:after="160"/>
    </w:pPr>
    <w:rPr>
      <w:rFonts w:cstheme="minorBidi"/>
      <w:color w:val="5A5A5A" w:themeColor="text1" w:themeTint="A5"/>
      <w:spacing w:val="15"/>
      <w:sz w:val="22"/>
      <w:szCs w:val="22"/>
    </w:rPr>
  </w:style>
  <w:style w:type="character" w:styleId="SubtitleChar" w:customStyle="1">
    <w:name w:val="Subtitle Char"/>
    <w:basedOn w:val="DefaultParagraphFont"/>
    <w:link w:val="Subtitle"/>
    <w:uiPriority w:val="11"/>
    <w:rsid w:val="000069FB"/>
    <w:rPr>
      <w:color w:val="5A5A5A" w:themeColor="text1" w:themeTint="A5"/>
      <w:spacing w:val="15"/>
      <w:sz w:val="22"/>
      <w:szCs w:val="22"/>
    </w:rPr>
  </w:style>
  <w:style w:type="character" w:styleId="print1" w:customStyle="1">
    <w:name w:val="print1"/>
    <w:uiPriority w:val="99"/>
    <w:rsid w:val="00EE3D43"/>
    <w:rPr>
      <w:rFonts w:hint="default" w:ascii="Verdana" w:hAnsi="Verdana"/>
      <w:color w:val="333333"/>
      <w:sz w:val="18"/>
    </w:rPr>
  </w:style>
  <w:style w:type="table" w:styleId="PlainTable3">
    <w:name w:val="Plain Table 3"/>
    <w:basedOn w:val="TableNormal"/>
    <w:uiPriority w:val="99"/>
    <w:rsid w:val="004F2F32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130678"/>
    <w:tblPr>
      <w:tblStyleRowBandSize w:val="1"/>
      <w:tblStyleColBandSize w:val="1"/>
      <w:tblBorders>
        <w:top w:val="single" w:color="B8B0ED" w:themeColor="accent2" w:sz="4" w:space="0"/>
        <w:left w:val="single" w:color="B8B0ED" w:themeColor="accent2" w:sz="4" w:space="0"/>
        <w:bottom w:val="single" w:color="B8B0ED" w:themeColor="accent2" w:sz="4" w:space="0"/>
        <w:right w:val="single" w:color="B8B0ED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8B0ED" w:themeFill="accent2"/>
      </w:tcPr>
    </w:tblStylePr>
    <w:tblStylePr w:type="lastRow">
      <w:rPr>
        <w:b/>
        <w:bCs/>
      </w:rPr>
      <w:tblPr/>
      <w:tcPr>
        <w:tcBorders>
          <w:top w:val="double" w:color="B8B0ED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B8B0ED" w:themeColor="accent2" w:sz="4" w:space="0"/>
          <w:right w:val="single" w:color="B8B0ED" w:themeColor="accent2" w:sz="4" w:space="0"/>
        </w:tcBorders>
      </w:tcPr>
    </w:tblStylePr>
    <w:tblStylePr w:type="band1Horz">
      <w:tblPr/>
      <w:tcPr>
        <w:tcBorders>
          <w:top w:val="single" w:color="B8B0ED" w:themeColor="accent2" w:sz="4" w:space="0"/>
          <w:bottom w:val="single" w:color="B8B0ED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B8B0ED" w:themeColor="accent2" w:sz="4" w:space="0"/>
          <w:left w:val="nil"/>
        </w:tcBorders>
      </w:tcPr>
    </w:tblStylePr>
    <w:tblStylePr w:type="swCell">
      <w:tblPr/>
      <w:tcPr>
        <w:tcBorders>
          <w:top w:val="double" w:color="B8B0ED" w:themeColor="accent2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130678"/>
    <w:tblPr>
      <w:tblStyleRowBandSize w:val="1"/>
      <w:tblStyleColBandSize w:val="1"/>
      <w:tblBorders>
        <w:top w:val="single" w:color="515F23" w:themeColor="accent5" w:sz="4" w:space="0"/>
        <w:left w:val="single" w:color="515F23" w:themeColor="accent5" w:sz="4" w:space="0"/>
        <w:bottom w:val="single" w:color="515F23" w:themeColor="accent5" w:sz="4" w:space="0"/>
        <w:right w:val="single" w:color="515F23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15F23" w:themeFill="accent5"/>
      </w:tcPr>
    </w:tblStylePr>
    <w:tblStylePr w:type="lastRow">
      <w:rPr>
        <w:b/>
        <w:bCs/>
      </w:rPr>
      <w:tblPr/>
      <w:tcPr>
        <w:tcBorders>
          <w:top w:val="double" w:color="515F23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515F23" w:themeColor="accent5" w:sz="4" w:space="0"/>
          <w:right w:val="single" w:color="515F23" w:themeColor="accent5" w:sz="4" w:space="0"/>
        </w:tcBorders>
      </w:tcPr>
    </w:tblStylePr>
    <w:tblStylePr w:type="band1Horz">
      <w:tblPr/>
      <w:tcPr>
        <w:tcBorders>
          <w:top w:val="single" w:color="515F23" w:themeColor="accent5" w:sz="4" w:space="0"/>
          <w:bottom w:val="single" w:color="515F23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515F23" w:themeColor="accent5" w:sz="4" w:space="0"/>
          <w:left w:val="nil"/>
        </w:tcBorders>
      </w:tcPr>
    </w:tblStylePr>
    <w:tblStylePr w:type="swCell">
      <w:tblPr/>
      <w:tcPr>
        <w:tcBorders>
          <w:top w:val="double" w:color="515F23" w:themeColor="accent5" w:sz="4" w:space="0"/>
          <w:right w:val="nil"/>
        </w:tcBorders>
      </w:tcPr>
    </w:tblStylePr>
  </w:style>
  <w:style w:type="table" w:styleId="PlainTable1">
    <w:name w:val="Plain Table 1"/>
    <w:basedOn w:val="TableNormal"/>
    <w:uiPriority w:val="99"/>
    <w:rsid w:val="00130678"/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99"/>
    <w:rsid w:val="009E7834"/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glossaryDocument" Target="glossary/document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theme" Target="theme/theme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aran.kochar\AppData\Roaming\Microsoft\Templates\Resume%20writing%20checklis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ED3E76A24A9416693F3B02824E7EA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39D38A-24CF-4AC6-A17A-D96BC82DBAC8}"/>
      </w:docPartPr>
      <w:docPartBody>
        <w:p xmlns:wp14="http://schemas.microsoft.com/office/word/2010/wordml" w:rsidR="004C5D2D" w:rsidRDefault="009D7C6D" w14:paraId="22B421D1" wp14:textId="77777777">
          <w:pPr>
            <w:pStyle w:val="EED3E76A24A9416693F3B02824E7EAFD"/>
          </w:pPr>
          <w:r w:rsidRPr="00E342DA">
            <w:rPr>
              <w:rStyle w:val="TitleChar"/>
              <w:caps w:val="0"/>
            </w:rPr>
            <w:t>Resume writing checklist</w:t>
          </w:r>
        </w:p>
      </w:docPartBody>
    </w:docPart>
    <w:docPart>
      <w:docPartPr>
        <w:name w:val="B9938BD4393D4DD2A138B47B8ACBC8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604345-D542-4823-BACE-416CBAD9C2FD}"/>
      </w:docPartPr>
      <w:docPartBody>
        <w:p xmlns:wp14="http://schemas.microsoft.com/office/word/2010/wordml" w:rsidR="004C5D2D" w:rsidRDefault="009D7C6D" w14:paraId="5D936E8C" wp14:textId="77777777">
          <w:pPr>
            <w:pStyle w:val="B9938BD4393D4DD2A138B47B8ACBC8FA"/>
          </w:pPr>
          <w:r w:rsidRPr="00E342DA">
            <w:t>Format</w:t>
          </w:r>
        </w:p>
      </w:docPartBody>
    </w:docPart>
    <w:docPart>
      <w:docPartPr>
        <w:name w:val="C84AE14595654AF0B8C8EB95E5AC8F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3EE79D-EE19-4EBA-8018-0ECC39D3C57F}"/>
      </w:docPartPr>
      <w:docPartBody>
        <w:p xmlns:wp14="http://schemas.microsoft.com/office/word/2010/wordml" w:rsidR="004C5D2D" w:rsidP="000B4F6F" w:rsidRDefault="000B4F6F" w14:paraId="24E26DA8" wp14:textId="77777777">
          <w:pPr>
            <w:pStyle w:val="C84AE14595654AF0B8C8EB95E5AC8F30"/>
          </w:pPr>
          <w:r w:rsidRPr="00E342DA">
            <w:t>Contact details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nek Devanagari SemiBold">
    <w:altName w:val="Mangal"/>
    <w:charset w:val="00"/>
    <w:family w:val="auto"/>
    <w:pitch w:val="variable"/>
    <w:sig w:usb0="80008003" w:usb1="00000001" w:usb2="00000000" w:usb3="00000000" w:csb0="00000001" w:csb1="00000000"/>
  </w:font>
  <w:font w:name="Anek Devanagari">
    <w:altName w:val="Mangal"/>
    <w:charset w:val="00"/>
    <w:family w:val="auto"/>
    <w:pitch w:val="variable"/>
    <w:sig w:usb0="80008003" w:usb1="00000001" w:usb2="00000000" w:usb3="00000000" w:csb0="00000001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F6F"/>
    <w:rsid w:val="000B4F6F"/>
    <w:rsid w:val="0011216F"/>
    <w:rsid w:val="00141ED6"/>
    <w:rsid w:val="00353B0B"/>
    <w:rsid w:val="004C0A0D"/>
    <w:rsid w:val="004C5D2D"/>
    <w:rsid w:val="004D14BF"/>
    <w:rsid w:val="005F4F0B"/>
    <w:rsid w:val="009D7C6D"/>
    <w:rsid w:val="009F7020"/>
    <w:rsid w:val="00C4512E"/>
    <w:rsid w:val="00CA6D2A"/>
    <w:rsid w:val="00F01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spacing w:after="360" w:line="250" w:lineRule="auto"/>
      <w:contextualSpacing/>
    </w:pPr>
    <w:rPr>
      <w:rFonts w:asciiTheme="majorHAnsi" w:eastAsiaTheme="majorEastAsia" w:hAnsiTheme="majorHAnsi" w:cs="Times New Roman (Headings CS)"/>
      <w:caps/>
      <w:noProof/>
      <w:color w:val="5B9BD5" w:themeColor="accent5"/>
      <w:spacing w:val="10"/>
      <w:kern w:val="28"/>
      <w:sz w:val="60"/>
      <w:szCs w:val="52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="Times New Roman (Headings CS)"/>
      <w:caps/>
      <w:noProof/>
      <w:color w:val="5B9BD5" w:themeColor="accent5"/>
      <w:spacing w:val="10"/>
      <w:kern w:val="28"/>
      <w:sz w:val="60"/>
      <w:szCs w:val="52"/>
      <w14:ligatures w14:val="none"/>
    </w:rPr>
  </w:style>
  <w:style w:type="paragraph" w:customStyle="1" w:styleId="EED3E76A24A9416693F3B02824E7EAFD">
    <w:name w:val="EED3E76A24A9416693F3B02824E7EAFD"/>
  </w:style>
  <w:style w:type="paragraph" w:customStyle="1" w:styleId="B9938BD4393D4DD2A138B47B8ACBC8FA">
    <w:name w:val="B9938BD4393D4DD2A138B47B8ACBC8FA"/>
  </w:style>
  <w:style w:type="character" w:styleId="Hyperlink">
    <w:name w:val="Hyperlink"/>
    <w:basedOn w:val="DefaultParagraphFont"/>
    <w:uiPriority w:val="99"/>
    <w:rsid w:val="000B4F6F"/>
    <w:rPr>
      <w:color w:val="0563C1" w:themeColor="hyperlink"/>
      <w:u w:val="single"/>
    </w:rPr>
  </w:style>
  <w:style w:type="paragraph" w:customStyle="1" w:styleId="6978C379A6A74ED2B6DCE1A792904DD2">
    <w:name w:val="6978C379A6A74ED2B6DCE1A792904DD2"/>
  </w:style>
  <w:style w:type="paragraph" w:customStyle="1" w:styleId="CDF4D20E74034DB3A741F934F1BF8964">
    <w:name w:val="CDF4D20E74034DB3A741F934F1BF8964"/>
  </w:style>
  <w:style w:type="paragraph" w:customStyle="1" w:styleId="448AAAF796934D73A117AD5764505965">
    <w:name w:val="448AAAF796934D73A117AD5764505965"/>
  </w:style>
  <w:style w:type="paragraph" w:customStyle="1" w:styleId="C34EFFBE039341EB8737A0943FBE6922">
    <w:name w:val="C34EFFBE039341EB8737A0943FBE6922"/>
    <w:rsid w:val="000B4F6F"/>
  </w:style>
  <w:style w:type="paragraph" w:customStyle="1" w:styleId="EF88CE7404B3448F9906575E0D243C90">
    <w:name w:val="EF88CE7404B3448F9906575E0D243C90"/>
    <w:rsid w:val="000B4F6F"/>
  </w:style>
  <w:style w:type="paragraph" w:customStyle="1" w:styleId="C84AE14595654AF0B8C8EB95E5AC8F30">
    <w:name w:val="C84AE14595654AF0B8C8EB95E5AC8F30"/>
    <w:rsid w:val="000B4F6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TM00792170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D9DC40"/>
      </a:accent1>
      <a:accent2>
        <a:srgbClr val="B8B0ED"/>
      </a:accent2>
      <a:accent3>
        <a:srgbClr val="7FC1CA"/>
      </a:accent3>
      <a:accent4>
        <a:srgbClr val="73B29C"/>
      </a:accent4>
      <a:accent5>
        <a:srgbClr val="515F23"/>
      </a:accent5>
      <a:accent6>
        <a:srgbClr val="E99D93"/>
      </a:accent6>
      <a:hlink>
        <a:srgbClr val="0563C1"/>
      </a:hlink>
      <a:folHlink>
        <a:srgbClr val="954F72"/>
      </a:folHlink>
    </a:clrScheme>
    <a:fontScheme name="Custom 6">
      <a:majorFont>
        <a:latin typeface="Century Schoolbook"/>
        <a:ea typeface=""/>
        <a:cs typeface=""/>
      </a:majorFont>
      <a:minorFont>
        <a:latin typeface="Century Gothic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693534D-56AD-4079-B1A6-950786BEB75A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3D68A429-56A2-48CE-A8D6-A6D04D3C6FB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1AF4C96-F2F8-422E-AF0F-FEC8C0A060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Resume%20writing%20checklist.dotx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/>
  <keywords/>
  <dc:description/>
  <lastModifiedBy>Anirudh Joshi</lastModifiedBy>
  <revision>3</revision>
  <dcterms:created xsi:type="dcterms:W3CDTF">2025-10-28T15:09:00.0000000Z</dcterms:created>
  <dcterms:modified xsi:type="dcterms:W3CDTF">2025-10-28T18:19:53.4179220Z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